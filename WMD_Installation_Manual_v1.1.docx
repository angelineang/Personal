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009BC" w14:textId="77777777" w:rsidR="00867B29" w:rsidRPr="008D6BE8" w:rsidRDefault="00867B29" w:rsidP="00273816">
      <w:pPr>
        <w:jc w:val="center"/>
        <w:rPr>
          <w:rFonts w:cs="Arial"/>
          <w:lang w:eastAsia="zh-CN"/>
        </w:rPr>
      </w:pPr>
      <w:bookmarkStart w:id="0" w:name="_Toc481213690"/>
      <w:bookmarkStart w:id="1" w:name="_Toc484504175"/>
      <w:bookmarkStart w:id="2" w:name="_Toc510422559"/>
    </w:p>
    <w:p w14:paraId="174254A8" w14:textId="77777777" w:rsidR="00867B29" w:rsidRDefault="00867B29" w:rsidP="00273816">
      <w:pPr>
        <w:jc w:val="center"/>
        <w:rPr>
          <w:rFonts w:cs="Arial"/>
          <w:lang w:eastAsia="zh-CN"/>
        </w:rPr>
      </w:pPr>
    </w:p>
    <w:p w14:paraId="66B65EF6" w14:textId="77777777" w:rsidR="00273816" w:rsidRDefault="00273816" w:rsidP="00273816">
      <w:pPr>
        <w:jc w:val="center"/>
        <w:rPr>
          <w:rFonts w:cs="Arial"/>
          <w:lang w:eastAsia="zh-CN"/>
        </w:rPr>
      </w:pPr>
    </w:p>
    <w:p w14:paraId="7D65EA77" w14:textId="77777777" w:rsidR="00273816" w:rsidRDefault="00273816" w:rsidP="00273816">
      <w:pPr>
        <w:jc w:val="center"/>
        <w:rPr>
          <w:rFonts w:cs="Arial"/>
          <w:lang w:eastAsia="zh-CN"/>
        </w:rPr>
      </w:pPr>
    </w:p>
    <w:p w14:paraId="49E0D509" w14:textId="77777777" w:rsidR="00273816" w:rsidRPr="008D6BE8" w:rsidRDefault="00273816" w:rsidP="00273816">
      <w:pPr>
        <w:jc w:val="center"/>
        <w:rPr>
          <w:rFonts w:cs="Arial"/>
          <w:lang w:eastAsia="zh-CN"/>
        </w:rPr>
      </w:pPr>
    </w:p>
    <w:p w14:paraId="51599335" w14:textId="77777777" w:rsidR="00867B29" w:rsidRPr="008D6BE8" w:rsidRDefault="00867B29" w:rsidP="00273816">
      <w:pPr>
        <w:jc w:val="center"/>
        <w:rPr>
          <w:rFonts w:cs="Arial"/>
          <w:lang w:eastAsia="zh-CN"/>
        </w:rPr>
      </w:pPr>
    </w:p>
    <w:p w14:paraId="74714965" w14:textId="77777777" w:rsidR="00867B29" w:rsidRDefault="00867B29" w:rsidP="00273816">
      <w:pPr>
        <w:jc w:val="center"/>
        <w:rPr>
          <w:rFonts w:cs="Arial"/>
          <w:lang w:eastAsia="zh-CN"/>
        </w:rPr>
      </w:pPr>
    </w:p>
    <w:p w14:paraId="39198C2C" w14:textId="77777777" w:rsidR="00273816" w:rsidRDefault="00273816" w:rsidP="00273816">
      <w:pPr>
        <w:jc w:val="center"/>
        <w:rPr>
          <w:rFonts w:cs="Arial"/>
          <w:lang w:eastAsia="zh-CN"/>
        </w:rPr>
      </w:pPr>
    </w:p>
    <w:p w14:paraId="24233DCA" w14:textId="77777777" w:rsidR="00273816" w:rsidRDefault="00273816" w:rsidP="00273816">
      <w:pPr>
        <w:jc w:val="center"/>
        <w:rPr>
          <w:rFonts w:cs="Arial"/>
          <w:lang w:eastAsia="zh-CN"/>
        </w:rPr>
      </w:pPr>
    </w:p>
    <w:p w14:paraId="770644FF" w14:textId="77777777" w:rsidR="00273816" w:rsidRPr="008D6BE8" w:rsidRDefault="00273816" w:rsidP="00273816">
      <w:pPr>
        <w:jc w:val="center"/>
        <w:rPr>
          <w:rFonts w:cs="Arial"/>
          <w:lang w:eastAsia="zh-CN"/>
        </w:rPr>
      </w:pPr>
    </w:p>
    <w:p w14:paraId="4691E9F1" w14:textId="77777777" w:rsidR="00867B29" w:rsidRPr="008D6BE8" w:rsidRDefault="00867B29" w:rsidP="00273816">
      <w:pPr>
        <w:jc w:val="center"/>
        <w:rPr>
          <w:rFonts w:cs="Arial"/>
          <w:lang w:eastAsia="zh-CN"/>
        </w:rPr>
      </w:pPr>
    </w:p>
    <w:p w14:paraId="66C88D67" w14:textId="77777777" w:rsidR="00867B29" w:rsidRPr="008D6BE8" w:rsidRDefault="00867B29" w:rsidP="00273816">
      <w:pPr>
        <w:jc w:val="center"/>
        <w:rPr>
          <w:rFonts w:cs="Arial"/>
          <w:lang w:eastAsia="zh-CN"/>
        </w:rPr>
      </w:pPr>
    </w:p>
    <w:p w14:paraId="36E593DE" w14:textId="77777777" w:rsidR="007309A8" w:rsidRPr="00532756" w:rsidRDefault="00532756">
      <w:pPr>
        <w:pStyle w:val="DocumentName"/>
        <w:rPr>
          <w:rFonts w:cs="Arial"/>
          <w:lang w:eastAsia="zh-CN"/>
        </w:rPr>
      </w:pPr>
      <w:r w:rsidRPr="00532756">
        <w:rPr>
          <w:rFonts w:cs="Arial"/>
          <w:lang w:eastAsia="zh-CN"/>
        </w:rPr>
        <w:t>Installation Manual</w:t>
      </w:r>
    </w:p>
    <w:p w14:paraId="20667142" w14:textId="77777777" w:rsidR="00273816" w:rsidRPr="008F472A" w:rsidRDefault="00273816" w:rsidP="00397535">
      <w:pPr>
        <w:tabs>
          <w:tab w:val="center" w:pos="4680"/>
          <w:tab w:val="left" w:pos="5479"/>
        </w:tabs>
        <w:jc w:val="center"/>
        <w:rPr>
          <w:rFonts w:cs="Arial"/>
          <w:b/>
          <w:bCs/>
          <w:sz w:val="36"/>
          <w:lang w:eastAsia="zh-CN"/>
        </w:rPr>
      </w:pPr>
    </w:p>
    <w:p w14:paraId="1513C101" w14:textId="5F7F523E" w:rsidR="00273816" w:rsidRDefault="0086669C" w:rsidP="00397535">
      <w:pPr>
        <w:tabs>
          <w:tab w:val="center" w:pos="4680"/>
          <w:tab w:val="left" w:pos="5479"/>
        </w:tabs>
        <w:jc w:val="center"/>
        <w:rPr>
          <w:rFonts w:cs="Arial"/>
          <w:b/>
          <w:bCs/>
          <w:sz w:val="36"/>
          <w:lang w:eastAsia="zh-CN"/>
        </w:rPr>
      </w:pPr>
      <w:r>
        <w:rPr>
          <w:rFonts w:cs="Arial" w:hint="eastAsia"/>
          <w:b/>
          <w:bCs/>
          <w:sz w:val="36"/>
          <w:lang w:eastAsia="zh-CN"/>
        </w:rPr>
        <w:t>WMD</w:t>
      </w:r>
    </w:p>
    <w:p w14:paraId="31DFF68A" w14:textId="77777777" w:rsidR="0065081E" w:rsidRDefault="0065081E" w:rsidP="00397535">
      <w:pPr>
        <w:tabs>
          <w:tab w:val="center" w:pos="4680"/>
          <w:tab w:val="left" w:pos="5479"/>
        </w:tabs>
        <w:jc w:val="center"/>
        <w:rPr>
          <w:rFonts w:cs="Arial"/>
          <w:b/>
          <w:sz w:val="36"/>
        </w:rPr>
      </w:pPr>
    </w:p>
    <w:p w14:paraId="7801E84B" w14:textId="03259966" w:rsidR="007309A8" w:rsidRPr="006E3E72" w:rsidRDefault="00273816">
      <w:pPr>
        <w:jc w:val="center"/>
        <w:rPr>
          <w:rFonts w:cs="Arial"/>
          <w:b/>
          <w:lang w:eastAsia="zh-CN"/>
        </w:rPr>
      </w:pPr>
      <w:r>
        <w:rPr>
          <w:rFonts w:cs="Arial"/>
          <w:b/>
        </w:rPr>
        <w:t xml:space="preserve">Version </w:t>
      </w:r>
      <w:r w:rsidR="00C9615C">
        <w:rPr>
          <w:rFonts w:cs="Arial" w:hint="eastAsia"/>
          <w:b/>
          <w:lang w:eastAsia="zh-CN"/>
        </w:rPr>
        <w:t>1.</w:t>
      </w:r>
      <w:r w:rsidR="00DC5B2F">
        <w:rPr>
          <w:rFonts w:cs="Arial"/>
          <w:b/>
          <w:lang w:eastAsia="zh-CN"/>
        </w:rPr>
        <w:t>1</w:t>
      </w:r>
    </w:p>
    <w:p w14:paraId="7C396F1E" w14:textId="77777777" w:rsidR="007309A8" w:rsidRPr="008D6BE8" w:rsidRDefault="007309A8">
      <w:pPr>
        <w:jc w:val="center"/>
        <w:rPr>
          <w:rFonts w:cs="Arial"/>
          <w:b/>
        </w:rPr>
      </w:pPr>
    </w:p>
    <w:p w14:paraId="4268C510" w14:textId="77777777" w:rsidR="00F457AC" w:rsidRDefault="00F457AC">
      <w:pPr>
        <w:jc w:val="center"/>
        <w:rPr>
          <w:rFonts w:cs="Arial"/>
          <w:b/>
        </w:rPr>
      </w:pPr>
    </w:p>
    <w:p w14:paraId="485CD7B2" w14:textId="77777777" w:rsidR="0011554E" w:rsidRDefault="0011554E">
      <w:pPr>
        <w:jc w:val="center"/>
        <w:rPr>
          <w:rFonts w:cs="Arial"/>
          <w:b/>
        </w:rPr>
      </w:pPr>
    </w:p>
    <w:p w14:paraId="2CCB9C2F" w14:textId="77777777" w:rsidR="00F457AC" w:rsidRPr="008D6BE8" w:rsidRDefault="00F457AC" w:rsidP="00F457AC">
      <w:pPr>
        <w:rPr>
          <w:rFonts w:cs="Arial"/>
          <w:b/>
        </w:rPr>
      </w:pPr>
    </w:p>
    <w:p w14:paraId="1A338CB8" w14:textId="77777777" w:rsidR="00C9615C" w:rsidRDefault="00C9615C">
      <w:pPr>
        <w:pStyle w:val="InfoBlue"/>
        <w:rPr>
          <w:rFonts w:cs="Arial"/>
          <w:color w:val="993300"/>
        </w:rPr>
      </w:pPr>
    </w:p>
    <w:p w14:paraId="46AA39EC" w14:textId="77777777" w:rsidR="00C9615C" w:rsidRPr="00C9615C" w:rsidRDefault="00C9615C" w:rsidP="00C9615C"/>
    <w:p w14:paraId="0B7CECBA" w14:textId="77777777" w:rsidR="00C9615C" w:rsidRPr="00C9615C" w:rsidRDefault="00C9615C" w:rsidP="00C9615C"/>
    <w:p w14:paraId="529254D1" w14:textId="77777777" w:rsidR="00C9615C" w:rsidRPr="00C9615C" w:rsidRDefault="00C9615C" w:rsidP="00C9615C"/>
    <w:p w14:paraId="52CCA713" w14:textId="77777777" w:rsidR="00C9615C" w:rsidRPr="00C9615C" w:rsidRDefault="00C9615C" w:rsidP="00C9615C"/>
    <w:p w14:paraId="103252E1" w14:textId="77777777" w:rsidR="00C9615C" w:rsidRDefault="00C9615C" w:rsidP="00C9615C">
      <w:pPr>
        <w:tabs>
          <w:tab w:val="left" w:pos="1241"/>
        </w:tabs>
      </w:pPr>
      <w:r>
        <w:tab/>
      </w:r>
    </w:p>
    <w:p w14:paraId="75A24672" w14:textId="77777777" w:rsidR="007309A8" w:rsidRPr="00C9615C" w:rsidRDefault="00C9615C" w:rsidP="00C9615C">
      <w:pPr>
        <w:tabs>
          <w:tab w:val="left" w:pos="1241"/>
        </w:tabs>
        <w:sectPr w:rsidR="007309A8" w:rsidRPr="00C9615C" w:rsidSect="00B76A1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7" w:h="16840" w:code="9"/>
          <w:pgMar w:top="1800" w:right="1440" w:bottom="1440" w:left="1440" w:header="1800" w:footer="864" w:gutter="0"/>
          <w:cols w:space="720"/>
          <w:docGrid w:linePitch="272"/>
        </w:sectPr>
      </w:pPr>
      <w:r>
        <w:tab/>
      </w:r>
    </w:p>
    <w:p w14:paraId="6D7572E8" w14:textId="77777777" w:rsidR="007309A8" w:rsidRPr="008D6BE8" w:rsidRDefault="007309A8" w:rsidP="008F6C33">
      <w:pPr>
        <w:pStyle w:val="Heading1"/>
        <w:numPr>
          <w:ilvl w:val="0"/>
          <w:numId w:val="0"/>
        </w:numPr>
        <w:rPr>
          <w:kern w:val="28"/>
        </w:rPr>
      </w:pPr>
      <w:bookmarkStart w:id="3" w:name="_Toc510941756"/>
      <w:bookmarkStart w:id="4" w:name="_Toc113282592"/>
      <w:bookmarkEnd w:id="0"/>
      <w:bookmarkEnd w:id="1"/>
      <w:bookmarkEnd w:id="2"/>
      <w:r w:rsidRPr="008D6BE8">
        <w:rPr>
          <w:kern w:val="28"/>
        </w:rPr>
        <w:lastRenderedPageBreak/>
        <w:t>Revision Summary</w:t>
      </w:r>
      <w:bookmarkEnd w:id="3"/>
      <w:bookmarkEnd w:id="4"/>
    </w:p>
    <w:p w14:paraId="4DC612E9" w14:textId="77777777" w:rsidR="00AF4004" w:rsidRPr="00973ADF" w:rsidRDefault="00AF4004" w:rsidP="00AF4004">
      <w:pPr>
        <w:pStyle w:val="BodyText"/>
      </w:pPr>
      <w:bookmarkStart w:id="5" w:name="_Toc64948534"/>
      <w:bookmarkStart w:id="6" w:name="_Toc510941757"/>
    </w:p>
    <w:tbl>
      <w:tblPr>
        <w:tblW w:w="921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8"/>
        <w:gridCol w:w="1517"/>
        <w:gridCol w:w="3223"/>
        <w:gridCol w:w="1706"/>
        <w:gridCol w:w="1627"/>
      </w:tblGrid>
      <w:tr w:rsidR="009545DF" w:rsidRPr="00DE7328" w14:paraId="1AF06ACC" w14:textId="77777777" w:rsidTr="009545DF">
        <w:trPr>
          <w:trHeight w:val="644"/>
        </w:trPr>
        <w:tc>
          <w:tcPr>
            <w:tcW w:w="1138" w:type="dxa"/>
            <w:shd w:val="pct12" w:color="auto" w:fill="FFFFFF"/>
          </w:tcPr>
          <w:p w14:paraId="42D04C63" w14:textId="77777777" w:rsidR="009545DF" w:rsidRPr="00DE7328" w:rsidRDefault="009545DF" w:rsidP="0067142C">
            <w:pPr>
              <w:pStyle w:val="TableHeader"/>
              <w:rPr>
                <w:rFonts w:ascii="Arial" w:hAnsi="Arial"/>
                <w:sz w:val="16"/>
                <w:szCs w:val="16"/>
              </w:rPr>
            </w:pPr>
            <w:r w:rsidRPr="00DE7328">
              <w:rPr>
                <w:rFonts w:ascii="Arial" w:hAnsi="Arial"/>
                <w:sz w:val="16"/>
                <w:szCs w:val="16"/>
              </w:rPr>
              <w:t>Version</w:t>
            </w:r>
            <w:r>
              <w:rPr>
                <w:rFonts w:ascii="Arial" w:hAnsi="Arial"/>
                <w:sz w:val="16"/>
                <w:szCs w:val="16"/>
              </w:rPr>
              <w:t xml:space="preserve"> No.</w:t>
            </w:r>
          </w:p>
        </w:tc>
        <w:tc>
          <w:tcPr>
            <w:tcW w:w="1517" w:type="dxa"/>
            <w:shd w:val="pct12" w:color="auto" w:fill="FFFFFF"/>
          </w:tcPr>
          <w:p w14:paraId="4C0F4057" w14:textId="77777777" w:rsidR="009545DF" w:rsidRPr="00DE7328" w:rsidRDefault="009545DF" w:rsidP="0067142C">
            <w:pPr>
              <w:pStyle w:val="TableHeader"/>
              <w:rPr>
                <w:rFonts w:ascii="Arial" w:hAnsi="Arial"/>
                <w:sz w:val="16"/>
                <w:szCs w:val="16"/>
              </w:rPr>
            </w:pPr>
            <w:r w:rsidRPr="00DE7328">
              <w:rPr>
                <w:rFonts w:ascii="Arial" w:hAnsi="Arial"/>
                <w:sz w:val="16"/>
                <w:szCs w:val="16"/>
              </w:rPr>
              <w:t>Date</w:t>
            </w:r>
          </w:p>
        </w:tc>
        <w:tc>
          <w:tcPr>
            <w:tcW w:w="3223" w:type="dxa"/>
            <w:shd w:val="pct12" w:color="auto" w:fill="FFFFFF"/>
          </w:tcPr>
          <w:p w14:paraId="0024234D" w14:textId="77777777" w:rsidR="009545DF" w:rsidRPr="00DE7328" w:rsidRDefault="009545DF" w:rsidP="0067142C">
            <w:pPr>
              <w:pStyle w:val="TableHeader"/>
              <w:rPr>
                <w:rFonts w:ascii="Arial" w:hAnsi="Arial"/>
                <w:sz w:val="16"/>
                <w:szCs w:val="16"/>
              </w:rPr>
            </w:pPr>
            <w:r w:rsidRPr="00DE7328">
              <w:rPr>
                <w:rFonts w:ascii="Arial" w:hAnsi="Arial"/>
                <w:sz w:val="16"/>
                <w:szCs w:val="16"/>
              </w:rPr>
              <w:t>Revision Description</w:t>
            </w:r>
          </w:p>
        </w:tc>
        <w:tc>
          <w:tcPr>
            <w:tcW w:w="1706" w:type="dxa"/>
            <w:shd w:val="pct12" w:color="auto" w:fill="FFFFFF"/>
          </w:tcPr>
          <w:p w14:paraId="056ADE59" w14:textId="77777777" w:rsidR="009545DF" w:rsidRPr="00DE7328" w:rsidRDefault="009545DF" w:rsidP="0067142C">
            <w:pPr>
              <w:pStyle w:val="TableHeader"/>
              <w:rPr>
                <w:rFonts w:ascii="Arial" w:hAnsi="Arial"/>
                <w:sz w:val="16"/>
                <w:szCs w:val="16"/>
              </w:rPr>
            </w:pPr>
            <w:r w:rsidRPr="00DE7328">
              <w:rPr>
                <w:rFonts w:ascii="Arial" w:hAnsi="Arial"/>
                <w:sz w:val="16"/>
                <w:szCs w:val="16"/>
              </w:rPr>
              <w:t>Author(s)</w:t>
            </w:r>
          </w:p>
        </w:tc>
        <w:tc>
          <w:tcPr>
            <w:tcW w:w="1627" w:type="dxa"/>
            <w:shd w:val="pct12" w:color="auto" w:fill="FFFFFF"/>
          </w:tcPr>
          <w:p w14:paraId="6FE0B799" w14:textId="77777777" w:rsidR="009545DF" w:rsidRPr="00DE7328" w:rsidRDefault="009545DF" w:rsidP="0067142C">
            <w:pPr>
              <w:pStyle w:val="TableHeader"/>
              <w:rPr>
                <w:rFonts w:ascii="Arial" w:hAnsi="Arial"/>
                <w:sz w:val="16"/>
                <w:szCs w:val="16"/>
              </w:rPr>
            </w:pPr>
            <w:r>
              <w:rPr>
                <w:rFonts w:ascii="Arial" w:hAnsi="Arial"/>
                <w:sz w:val="16"/>
                <w:szCs w:val="16"/>
              </w:rPr>
              <w:t>Approver(s)</w:t>
            </w:r>
          </w:p>
        </w:tc>
      </w:tr>
      <w:tr w:rsidR="009545DF" w:rsidRPr="00DE7328" w14:paraId="5B0CF431" w14:textId="77777777" w:rsidTr="009545DF">
        <w:trPr>
          <w:trHeight w:val="258"/>
        </w:trPr>
        <w:tc>
          <w:tcPr>
            <w:tcW w:w="1138" w:type="dxa"/>
          </w:tcPr>
          <w:p w14:paraId="143DCB56" w14:textId="47381940" w:rsidR="009545DF" w:rsidRPr="00DE7328" w:rsidRDefault="00D03D1B" w:rsidP="0067142C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  <w:r>
              <w:rPr>
                <w:rFonts w:ascii="Arial" w:hAnsi="Arial"/>
                <w:sz w:val="16"/>
                <w:szCs w:val="16"/>
                <w:lang w:eastAsia="zh-CN"/>
              </w:rPr>
              <w:t>1.</w:t>
            </w:r>
            <w:r w:rsidR="007126C8">
              <w:rPr>
                <w:rFonts w:ascii="Arial" w:hAnsi="Arial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1517" w:type="dxa"/>
          </w:tcPr>
          <w:p w14:paraId="21AE50B3" w14:textId="10DB2B4D" w:rsidR="009545DF" w:rsidRPr="00DE7328" w:rsidRDefault="0065081E" w:rsidP="00C9615C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  <w:r>
              <w:rPr>
                <w:rFonts w:ascii="Arial" w:hAnsi="Arial"/>
                <w:sz w:val="16"/>
                <w:szCs w:val="16"/>
                <w:lang w:eastAsia="zh-CN"/>
              </w:rPr>
              <w:t>202</w:t>
            </w:r>
            <w:r w:rsidR="00381EA0">
              <w:rPr>
                <w:rFonts w:ascii="Arial" w:hAnsi="Arial"/>
                <w:sz w:val="16"/>
                <w:szCs w:val="16"/>
                <w:lang w:eastAsia="zh-CN"/>
              </w:rPr>
              <w:t>2</w:t>
            </w:r>
            <w:r>
              <w:rPr>
                <w:rFonts w:ascii="Arial" w:hAnsi="Arial"/>
                <w:sz w:val="16"/>
                <w:szCs w:val="16"/>
                <w:lang w:eastAsia="zh-CN"/>
              </w:rPr>
              <w:t>-</w:t>
            </w:r>
            <w:r w:rsidR="00381EA0">
              <w:rPr>
                <w:rFonts w:ascii="Arial" w:hAnsi="Arial"/>
                <w:sz w:val="16"/>
                <w:szCs w:val="16"/>
                <w:lang w:eastAsia="zh-CN"/>
              </w:rPr>
              <w:t>0</w:t>
            </w:r>
            <w:r w:rsidR="0086669C">
              <w:rPr>
                <w:rFonts w:ascii="Arial" w:hAnsi="Arial"/>
                <w:sz w:val="16"/>
                <w:szCs w:val="16"/>
                <w:lang w:eastAsia="zh-CN"/>
              </w:rPr>
              <w:t>9</w:t>
            </w:r>
            <w:r>
              <w:rPr>
                <w:rFonts w:ascii="Arial" w:hAnsi="Arial"/>
                <w:sz w:val="16"/>
                <w:szCs w:val="16"/>
                <w:lang w:eastAsia="zh-CN"/>
              </w:rPr>
              <w:t>-</w:t>
            </w:r>
            <w:r w:rsidR="0086669C">
              <w:rPr>
                <w:rFonts w:ascii="Arial" w:hAnsi="Arial"/>
                <w:sz w:val="16"/>
                <w:szCs w:val="16"/>
                <w:lang w:eastAsia="zh-CN"/>
              </w:rPr>
              <w:t>05</w:t>
            </w:r>
          </w:p>
        </w:tc>
        <w:tc>
          <w:tcPr>
            <w:tcW w:w="3223" w:type="dxa"/>
          </w:tcPr>
          <w:p w14:paraId="375AAE2E" w14:textId="77777777" w:rsidR="009545DF" w:rsidRPr="00DE7328" w:rsidRDefault="00C9615C" w:rsidP="0067142C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  <w:r>
              <w:rPr>
                <w:rFonts w:ascii="Arial" w:hAnsi="Arial"/>
                <w:sz w:val="16"/>
                <w:szCs w:val="16"/>
                <w:lang w:eastAsia="zh-CN"/>
              </w:rPr>
              <w:t>Initial</w:t>
            </w:r>
          </w:p>
        </w:tc>
        <w:tc>
          <w:tcPr>
            <w:tcW w:w="1706" w:type="dxa"/>
          </w:tcPr>
          <w:p w14:paraId="2CD8FBAB" w14:textId="4DD09405" w:rsidR="009545DF" w:rsidRPr="00DE7328" w:rsidRDefault="0086669C" w:rsidP="0067142C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  <w:r>
              <w:rPr>
                <w:rFonts w:ascii="Arial" w:hAnsi="Arial"/>
                <w:sz w:val="16"/>
                <w:szCs w:val="16"/>
                <w:lang w:eastAsia="zh-CN"/>
              </w:rPr>
              <w:t>Peter Zhang</w:t>
            </w:r>
          </w:p>
        </w:tc>
        <w:tc>
          <w:tcPr>
            <w:tcW w:w="1627" w:type="dxa"/>
          </w:tcPr>
          <w:p w14:paraId="1B3BAA9C" w14:textId="77777777" w:rsidR="009545DF" w:rsidRPr="00DE7328" w:rsidRDefault="009545DF" w:rsidP="0067142C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</w:tr>
      <w:tr w:rsidR="00DC5B2F" w:rsidRPr="00DE7328" w14:paraId="62184594" w14:textId="77777777" w:rsidTr="009545DF">
        <w:trPr>
          <w:trHeight w:val="273"/>
        </w:trPr>
        <w:tc>
          <w:tcPr>
            <w:tcW w:w="1138" w:type="dxa"/>
          </w:tcPr>
          <w:p w14:paraId="04A156B1" w14:textId="03BED0DC" w:rsidR="00DC5B2F" w:rsidRPr="00DE7328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  <w:r>
              <w:rPr>
                <w:rFonts w:ascii="Arial" w:hAnsi="Arial"/>
                <w:sz w:val="16"/>
                <w:szCs w:val="16"/>
                <w:lang w:eastAsia="zh-CN"/>
              </w:rPr>
              <w:t>1.1</w:t>
            </w:r>
          </w:p>
        </w:tc>
        <w:tc>
          <w:tcPr>
            <w:tcW w:w="1517" w:type="dxa"/>
          </w:tcPr>
          <w:p w14:paraId="3C877741" w14:textId="69419FF3" w:rsidR="00DC5B2F" w:rsidRPr="00DE7328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  <w:r>
              <w:rPr>
                <w:rFonts w:ascii="Arial" w:hAnsi="Arial"/>
                <w:sz w:val="16"/>
                <w:szCs w:val="16"/>
                <w:lang w:eastAsia="zh-CN"/>
              </w:rPr>
              <w:t>2022-09-</w:t>
            </w:r>
            <w:r>
              <w:rPr>
                <w:rFonts w:ascii="Arial" w:hAnsi="Arial"/>
                <w:sz w:val="16"/>
                <w:szCs w:val="16"/>
                <w:lang w:eastAsia="zh-CN"/>
              </w:rPr>
              <w:t>21</w:t>
            </w:r>
          </w:p>
        </w:tc>
        <w:tc>
          <w:tcPr>
            <w:tcW w:w="3223" w:type="dxa"/>
          </w:tcPr>
          <w:p w14:paraId="33F6BFDF" w14:textId="285092D4" w:rsidR="00DC5B2F" w:rsidRPr="00DE7328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  <w:r>
              <w:rPr>
                <w:rFonts w:ascii="Arial" w:hAnsi="Arial"/>
                <w:sz w:val="16"/>
                <w:szCs w:val="16"/>
                <w:lang w:eastAsia="zh-CN"/>
              </w:rPr>
              <w:t>A</w:t>
            </w:r>
            <w:r>
              <w:rPr>
                <w:rFonts w:ascii="Arial" w:hAnsi="Arial" w:hint="eastAsia"/>
                <w:sz w:val="16"/>
                <w:szCs w:val="16"/>
                <w:lang w:eastAsia="zh-CN"/>
              </w:rPr>
              <w:t>dd</w:t>
            </w:r>
            <w:r>
              <w:rPr>
                <w:rFonts w:ascii="Arial" w:hAnsi="Arial"/>
                <w:sz w:val="16"/>
                <w:szCs w:val="16"/>
                <w:lang w:eastAsia="zh-CN"/>
              </w:rPr>
              <w:t xml:space="preserve"> Dev/Ops description</w:t>
            </w:r>
          </w:p>
        </w:tc>
        <w:tc>
          <w:tcPr>
            <w:tcW w:w="1706" w:type="dxa"/>
          </w:tcPr>
          <w:p w14:paraId="1C2B9DE3" w14:textId="668E7912" w:rsidR="00DC5B2F" w:rsidRPr="00DE7328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  <w:r>
              <w:rPr>
                <w:rFonts w:ascii="Arial" w:hAnsi="Arial"/>
                <w:sz w:val="16"/>
                <w:szCs w:val="16"/>
                <w:lang w:eastAsia="zh-CN"/>
              </w:rPr>
              <w:t>Peter Zhang</w:t>
            </w:r>
          </w:p>
        </w:tc>
        <w:tc>
          <w:tcPr>
            <w:tcW w:w="1627" w:type="dxa"/>
          </w:tcPr>
          <w:p w14:paraId="5054D911" w14:textId="77777777" w:rsidR="00DC5B2F" w:rsidRPr="00DE7328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</w:rPr>
            </w:pPr>
          </w:p>
        </w:tc>
      </w:tr>
      <w:tr w:rsidR="00DC5B2F" w:rsidRPr="00DE7328" w14:paraId="13A5E16B" w14:textId="77777777" w:rsidTr="009545DF">
        <w:trPr>
          <w:trHeight w:val="273"/>
        </w:trPr>
        <w:tc>
          <w:tcPr>
            <w:tcW w:w="1138" w:type="dxa"/>
          </w:tcPr>
          <w:p w14:paraId="583227E4" w14:textId="77777777" w:rsidR="00DC5B2F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1517" w:type="dxa"/>
          </w:tcPr>
          <w:p w14:paraId="1731299A" w14:textId="77777777" w:rsidR="00DC5B2F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3223" w:type="dxa"/>
          </w:tcPr>
          <w:p w14:paraId="5415AF44" w14:textId="77777777" w:rsidR="00DC5B2F" w:rsidRPr="006E747A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1706" w:type="dxa"/>
          </w:tcPr>
          <w:p w14:paraId="5EF1B7FE" w14:textId="77777777" w:rsidR="00DC5B2F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1627" w:type="dxa"/>
          </w:tcPr>
          <w:p w14:paraId="7A2C6183" w14:textId="77777777" w:rsidR="00DC5B2F" w:rsidRPr="00DE7328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</w:rPr>
            </w:pPr>
          </w:p>
        </w:tc>
      </w:tr>
      <w:tr w:rsidR="00DC5B2F" w:rsidRPr="00DE7328" w14:paraId="326AEF2E" w14:textId="77777777" w:rsidTr="009545DF">
        <w:trPr>
          <w:trHeight w:val="273"/>
        </w:trPr>
        <w:tc>
          <w:tcPr>
            <w:tcW w:w="1138" w:type="dxa"/>
          </w:tcPr>
          <w:p w14:paraId="5DC57F0A" w14:textId="77777777" w:rsidR="00DC5B2F" w:rsidRPr="00F95BF4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1517" w:type="dxa"/>
          </w:tcPr>
          <w:p w14:paraId="7CA7932C" w14:textId="77777777" w:rsidR="00DC5B2F" w:rsidRPr="00F95BF4" w:rsidRDefault="00DC5B2F" w:rsidP="00DC5B2F">
            <w:pPr>
              <w:pStyle w:val="TableTextLeft"/>
              <w:jc w:val="both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3223" w:type="dxa"/>
          </w:tcPr>
          <w:p w14:paraId="43C5F871" w14:textId="77777777" w:rsidR="00DC5B2F" w:rsidRPr="00F95BF4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1706" w:type="dxa"/>
          </w:tcPr>
          <w:p w14:paraId="1CD8F1D3" w14:textId="77777777" w:rsidR="00DC5B2F" w:rsidRPr="00F95BF4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1627" w:type="dxa"/>
          </w:tcPr>
          <w:p w14:paraId="49C1FF46" w14:textId="77777777" w:rsidR="00DC5B2F" w:rsidRPr="00DE7328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</w:rPr>
            </w:pPr>
          </w:p>
        </w:tc>
      </w:tr>
      <w:tr w:rsidR="00DC5B2F" w:rsidRPr="00DE7328" w14:paraId="5D777D96" w14:textId="77777777" w:rsidTr="009545DF">
        <w:trPr>
          <w:trHeight w:val="273"/>
        </w:trPr>
        <w:tc>
          <w:tcPr>
            <w:tcW w:w="1138" w:type="dxa"/>
          </w:tcPr>
          <w:p w14:paraId="4B668DE1" w14:textId="77777777" w:rsidR="00DC5B2F" w:rsidRPr="00A222A4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1517" w:type="dxa"/>
          </w:tcPr>
          <w:p w14:paraId="385DC63B" w14:textId="77777777" w:rsidR="00DC5B2F" w:rsidRPr="00A222A4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3223" w:type="dxa"/>
          </w:tcPr>
          <w:p w14:paraId="008AA8F1" w14:textId="77777777" w:rsidR="00DC5B2F" w:rsidRDefault="00DC5B2F" w:rsidP="00DC5B2F">
            <w:pPr>
              <w:pStyle w:val="TableTextLeft"/>
              <w:rPr>
                <w:rFonts w:ascii="Arial" w:eastAsia="PMingLiU" w:hAnsi="Arial"/>
                <w:sz w:val="16"/>
                <w:szCs w:val="16"/>
                <w:lang w:eastAsia="zh-TW"/>
              </w:rPr>
            </w:pPr>
          </w:p>
        </w:tc>
        <w:tc>
          <w:tcPr>
            <w:tcW w:w="1706" w:type="dxa"/>
          </w:tcPr>
          <w:p w14:paraId="627FE16B" w14:textId="77777777" w:rsidR="00DC5B2F" w:rsidRPr="00A222A4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1627" w:type="dxa"/>
          </w:tcPr>
          <w:p w14:paraId="5EF7A4BB" w14:textId="77777777" w:rsidR="00DC5B2F" w:rsidRPr="00DE7328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</w:rPr>
            </w:pPr>
          </w:p>
        </w:tc>
      </w:tr>
      <w:tr w:rsidR="00DC5B2F" w:rsidRPr="00DE7328" w14:paraId="440A8AD1" w14:textId="77777777" w:rsidTr="009545DF">
        <w:trPr>
          <w:trHeight w:val="273"/>
        </w:trPr>
        <w:tc>
          <w:tcPr>
            <w:tcW w:w="1138" w:type="dxa"/>
          </w:tcPr>
          <w:p w14:paraId="4C19D3A9" w14:textId="77777777" w:rsidR="00DC5B2F" w:rsidRPr="00C9615C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1517" w:type="dxa"/>
          </w:tcPr>
          <w:p w14:paraId="15D9D104" w14:textId="77777777" w:rsidR="00DC5B2F" w:rsidRPr="00C9615C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3223" w:type="dxa"/>
          </w:tcPr>
          <w:p w14:paraId="60343907" w14:textId="77777777" w:rsidR="00DC5B2F" w:rsidRDefault="00DC5B2F" w:rsidP="00DC5B2F">
            <w:pPr>
              <w:pStyle w:val="TableTextLeft"/>
              <w:rPr>
                <w:rFonts w:ascii="Arial" w:eastAsia="PMingLiU" w:hAnsi="Arial"/>
                <w:sz w:val="16"/>
                <w:szCs w:val="16"/>
                <w:lang w:eastAsia="zh-TW"/>
              </w:rPr>
            </w:pPr>
          </w:p>
        </w:tc>
        <w:tc>
          <w:tcPr>
            <w:tcW w:w="1706" w:type="dxa"/>
          </w:tcPr>
          <w:p w14:paraId="4E7CB2AF" w14:textId="77777777" w:rsidR="00DC5B2F" w:rsidRPr="007C0607" w:rsidRDefault="00DC5B2F" w:rsidP="00DC5B2F">
            <w:pPr>
              <w:pStyle w:val="TableTextLeft"/>
              <w:rPr>
                <w:rFonts w:ascii="Arial" w:eastAsia="PMingLiU" w:hAnsi="Arial"/>
                <w:sz w:val="16"/>
                <w:szCs w:val="16"/>
                <w:lang w:eastAsia="zh-TW"/>
              </w:rPr>
            </w:pPr>
          </w:p>
        </w:tc>
        <w:tc>
          <w:tcPr>
            <w:tcW w:w="1627" w:type="dxa"/>
          </w:tcPr>
          <w:p w14:paraId="20DFC80E" w14:textId="77777777" w:rsidR="00DC5B2F" w:rsidRPr="00DE7328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</w:rPr>
            </w:pPr>
          </w:p>
        </w:tc>
      </w:tr>
      <w:tr w:rsidR="00DC5B2F" w:rsidRPr="00DE7328" w14:paraId="69705841" w14:textId="77777777" w:rsidTr="009545DF">
        <w:trPr>
          <w:trHeight w:val="273"/>
        </w:trPr>
        <w:tc>
          <w:tcPr>
            <w:tcW w:w="1138" w:type="dxa"/>
          </w:tcPr>
          <w:p w14:paraId="637C4393" w14:textId="77777777" w:rsidR="00DC5B2F" w:rsidRPr="00B40A05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1517" w:type="dxa"/>
          </w:tcPr>
          <w:p w14:paraId="31393B77" w14:textId="77777777" w:rsidR="00DC5B2F" w:rsidRPr="00B40A05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3223" w:type="dxa"/>
          </w:tcPr>
          <w:p w14:paraId="7BAB0EA2" w14:textId="77777777" w:rsidR="00DC5B2F" w:rsidRPr="00B40A05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1706" w:type="dxa"/>
          </w:tcPr>
          <w:p w14:paraId="6C5D44DA" w14:textId="77777777" w:rsidR="00DC5B2F" w:rsidRPr="00B40A05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1627" w:type="dxa"/>
          </w:tcPr>
          <w:p w14:paraId="51273D88" w14:textId="77777777" w:rsidR="00DC5B2F" w:rsidRPr="00DE7328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</w:rPr>
            </w:pPr>
          </w:p>
        </w:tc>
      </w:tr>
      <w:tr w:rsidR="00DC5B2F" w:rsidRPr="00DE7328" w14:paraId="2502E9B0" w14:textId="77777777" w:rsidTr="009545DF">
        <w:trPr>
          <w:trHeight w:val="273"/>
        </w:trPr>
        <w:tc>
          <w:tcPr>
            <w:tcW w:w="1138" w:type="dxa"/>
          </w:tcPr>
          <w:p w14:paraId="15F6AB41" w14:textId="77777777" w:rsidR="00DC5B2F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1517" w:type="dxa"/>
          </w:tcPr>
          <w:p w14:paraId="331496D5" w14:textId="77777777" w:rsidR="00DC5B2F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3223" w:type="dxa"/>
          </w:tcPr>
          <w:p w14:paraId="37EB4864" w14:textId="77777777" w:rsidR="00DC5B2F" w:rsidRPr="00373D04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1706" w:type="dxa"/>
          </w:tcPr>
          <w:p w14:paraId="5844E417" w14:textId="77777777" w:rsidR="00DC5B2F" w:rsidRPr="00373D04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1627" w:type="dxa"/>
          </w:tcPr>
          <w:p w14:paraId="65EF364C" w14:textId="77777777" w:rsidR="00DC5B2F" w:rsidRPr="00DE7328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</w:rPr>
            </w:pPr>
          </w:p>
        </w:tc>
      </w:tr>
      <w:tr w:rsidR="00DC5B2F" w:rsidRPr="00DE7328" w14:paraId="1ED9DF7E" w14:textId="77777777" w:rsidTr="009545DF">
        <w:trPr>
          <w:trHeight w:val="273"/>
        </w:trPr>
        <w:tc>
          <w:tcPr>
            <w:tcW w:w="1138" w:type="dxa"/>
          </w:tcPr>
          <w:p w14:paraId="7BCBC3E0" w14:textId="77777777" w:rsidR="00DC5B2F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1517" w:type="dxa"/>
          </w:tcPr>
          <w:p w14:paraId="53265864" w14:textId="77777777" w:rsidR="00DC5B2F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3223" w:type="dxa"/>
          </w:tcPr>
          <w:p w14:paraId="0119E373" w14:textId="77777777" w:rsidR="00DC5B2F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1706" w:type="dxa"/>
          </w:tcPr>
          <w:p w14:paraId="59377490" w14:textId="77777777" w:rsidR="00DC5B2F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  <w:lang w:eastAsia="zh-CN"/>
              </w:rPr>
            </w:pPr>
          </w:p>
        </w:tc>
        <w:tc>
          <w:tcPr>
            <w:tcW w:w="1627" w:type="dxa"/>
          </w:tcPr>
          <w:p w14:paraId="3F7FA496" w14:textId="77777777" w:rsidR="00DC5B2F" w:rsidRPr="00DE7328" w:rsidRDefault="00DC5B2F" w:rsidP="00DC5B2F">
            <w:pPr>
              <w:pStyle w:val="TableTextLeft"/>
              <w:rPr>
                <w:rFonts w:ascii="Arial" w:hAnsi="Arial"/>
                <w:sz w:val="16"/>
                <w:szCs w:val="16"/>
              </w:rPr>
            </w:pPr>
          </w:p>
        </w:tc>
      </w:tr>
    </w:tbl>
    <w:p w14:paraId="275FA5D0" w14:textId="77777777" w:rsidR="0011554E" w:rsidRPr="00973ADF" w:rsidRDefault="0011554E" w:rsidP="0011554E">
      <w:pPr>
        <w:pStyle w:val="BodyText"/>
      </w:pPr>
    </w:p>
    <w:p w14:paraId="1B68E984" w14:textId="77777777" w:rsidR="007309A8" w:rsidRPr="008D6BE8" w:rsidRDefault="00AF4004" w:rsidP="008F6C33">
      <w:pPr>
        <w:pStyle w:val="Heading1"/>
        <w:numPr>
          <w:ilvl w:val="0"/>
          <w:numId w:val="0"/>
        </w:numPr>
        <w:jc w:val="both"/>
        <w:rPr>
          <w:kern w:val="28"/>
        </w:rPr>
      </w:pPr>
      <w:r w:rsidRPr="00973ADF">
        <w:rPr>
          <w:snapToGrid w:val="0"/>
        </w:rPr>
        <w:br w:type="page"/>
      </w:r>
      <w:bookmarkStart w:id="7" w:name="_Toc113282593"/>
      <w:r w:rsidR="007309A8" w:rsidRPr="008D6BE8">
        <w:rPr>
          <w:kern w:val="28"/>
        </w:rPr>
        <w:lastRenderedPageBreak/>
        <w:t>Distribution List</w:t>
      </w:r>
      <w:bookmarkEnd w:id="5"/>
      <w:bookmarkEnd w:id="7"/>
    </w:p>
    <w:p w14:paraId="22D33556" w14:textId="77777777" w:rsidR="007309A8" w:rsidRPr="008D6BE8" w:rsidRDefault="007309A8">
      <w:pPr>
        <w:jc w:val="both"/>
        <w:rPr>
          <w:rFonts w:cs="Arial"/>
          <w:color w:val="00000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00"/>
        <w:gridCol w:w="6100"/>
      </w:tblGrid>
      <w:tr w:rsidR="009545DF" w:rsidRPr="008D6BE8" w14:paraId="70783651" w14:textId="77777777" w:rsidTr="009545DF"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FFFFFF"/>
          </w:tcPr>
          <w:p w14:paraId="1BB1E98E" w14:textId="77777777" w:rsidR="009545DF" w:rsidRPr="008D6BE8" w:rsidRDefault="009545DF" w:rsidP="004F7367">
            <w:pPr>
              <w:keepNext/>
              <w:autoSpaceDE w:val="0"/>
              <w:autoSpaceDN w:val="0"/>
              <w:adjustRightInd w:val="0"/>
              <w:spacing w:before="60" w:after="60"/>
              <w:rPr>
                <w:rFonts w:cs="Arial"/>
                <w:b/>
                <w:bCs/>
                <w:lang w:eastAsia="zh-CN"/>
              </w:rPr>
            </w:pPr>
            <w:r w:rsidRPr="008D6BE8">
              <w:rPr>
                <w:rFonts w:cs="Arial"/>
                <w:b/>
                <w:bCs/>
                <w:lang w:eastAsia="zh-CN"/>
              </w:rPr>
              <w:t>Company</w:t>
            </w:r>
            <w:r>
              <w:rPr>
                <w:rFonts w:cs="Arial"/>
                <w:b/>
                <w:bCs/>
                <w:lang w:eastAsia="zh-CN"/>
              </w:rPr>
              <w:t xml:space="preserve"> / Department</w:t>
            </w:r>
          </w:p>
        </w:tc>
        <w:tc>
          <w:tcPr>
            <w:tcW w:w="6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FFFFFF"/>
          </w:tcPr>
          <w:p w14:paraId="1359A0BD" w14:textId="77777777" w:rsidR="009545DF" w:rsidRPr="008D6BE8" w:rsidRDefault="009545DF" w:rsidP="004F7367">
            <w:pPr>
              <w:keepNext/>
              <w:autoSpaceDE w:val="0"/>
              <w:autoSpaceDN w:val="0"/>
              <w:adjustRightInd w:val="0"/>
              <w:spacing w:before="60" w:after="60"/>
              <w:rPr>
                <w:rFonts w:cs="Arial"/>
                <w:b/>
                <w:bCs/>
                <w:lang w:eastAsia="zh-CN"/>
              </w:rPr>
            </w:pPr>
            <w:r w:rsidRPr="008D6BE8">
              <w:rPr>
                <w:rFonts w:cs="Arial"/>
                <w:b/>
                <w:bCs/>
                <w:lang w:eastAsia="zh-CN"/>
              </w:rPr>
              <w:t>Person</w:t>
            </w:r>
            <w:r>
              <w:rPr>
                <w:rFonts w:cs="Arial"/>
                <w:b/>
                <w:bCs/>
                <w:lang w:eastAsia="zh-CN"/>
              </w:rPr>
              <w:t xml:space="preserve"> </w:t>
            </w:r>
            <w:r w:rsidRPr="008D6BE8">
              <w:rPr>
                <w:rFonts w:cs="Arial"/>
                <w:b/>
                <w:bCs/>
                <w:lang w:eastAsia="zh-CN"/>
              </w:rPr>
              <w:t>/</w:t>
            </w:r>
            <w:r>
              <w:rPr>
                <w:rFonts w:cs="Arial"/>
                <w:b/>
                <w:bCs/>
                <w:lang w:eastAsia="zh-CN"/>
              </w:rPr>
              <w:t xml:space="preserve"> </w:t>
            </w:r>
            <w:r w:rsidRPr="008D6BE8">
              <w:rPr>
                <w:rFonts w:cs="Arial"/>
                <w:b/>
                <w:bCs/>
                <w:lang w:eastAsia="zh-CN"/>
              </w:rPr>
              <w:t>Group</w:t>
            </w:r>
          </w:p>
        </w:tc>
      </w:tr>
      <w:tr w:rsidR="00BE392C" w:rsidRPr="008D6BE8" w14:paraId="617E01C3" w14:textId="77777777" w:rsidTr="009545DF"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611C1" w14:textId="77777777" w:rsidR="00BE392C" w:rsidRPr="0022248C" w:rsidRDefault="00BE392C" w:rsidP="00A64E18">
            <w:pPr>
              <w:pStyle w:val="InfoBrown"/>
              <w:jc w:val="both"/>
              <w:rPr>
                <w:rFonts w:cs="Arial"/>
                <w:i w:val="0"/>
                <w:color w:val="000000"/>
              </w:rPr>
            </w:pPr>
          </w:p>
        </w:tc>
        <w:tc>
          <w:tcPr>
            <w:tcW w:w="6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40B9B" w14:textId="77777777" w:rsidR="00BE392C" w:rsidRPr="00275DD6" w:rsidRDefault="00BE392C" w:rsidP="00A64E18">
            <w:pPr>
              <w:pStyle w:val="InfoBrown"/>
              <w:jc w:val="both"/>
              <w:rPr>
                <w:rFonts w:cs="Arial"/>
                <w:i w:val="0"/>
                <w:color w:val="000000"/>
              </w:rPr>
            </w:pPr>
          </w:p>
        </w:tc>
      </w:tr>
      <w:tr w:rsidR="00DD3FDD" w:rsidRPr="008D6BE8" w14:paraId="4FC29C4D" w14:textId="77777777" w:rsidTr="009545DF"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6887B" w14:textId="77777777" w:rsidR="00DD3FDD" w:rsidRDefault="00DD3FDD" w:rsidP="00A64E18">
            <w:pPr>
              <w:pStyle w:val="InfoBrown"/>
              <w:jc w:val="both"/>
              <w:rPr>
                <w:rFonts w:cs="Arial"/>
                <w:i w:val="0"/>
                <w:color w:val="000000"/>
                <w:lang w:eastAsia="zh-TW"/>
              </w:rPr>
            </w:pPr>
          </w:p>
        </w:tc>
        <w:tc>
          <w:tcPr>
            <w:tcW w:w="6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EAD14" w14:textId="77777777" w:rsidR="00DD3FDD" w:rsidRPr="00DD3FDD" w:rsidRDefault="00DD3FDD" w:rsidP="00A64E18">
            <w:pPr>
              <w:pStyle w:val="InfoBrown"/>
              <w:jc w:val="both"/>
              <w:rPr>
                <w:rFonts w:cs="Arial"/>
                <w:i w:val="0"/>
                <w:color w:val="000000"/>
                <w:lang w:eastAsia="zh-TW"/>
              </w:rPr>
            </w:pPr>
          </w:p>
        </w:tc>
      </w:tr>
      <w:tr w:rsidR="00BE392C" w:rsidRPr="008D6BE8" w14:paraId="50A1A346" w14:textId="77777777" w:rsidTr="009545DF"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30D1C" w14:textId="77777777" w:rsidR="00BE392C" w:rsidRPr="00D861BB" w:rsidRDefault="00BE392C" w:rsidP="00A64E18">
            <w:pPr>
              <w:pStyle w:val="InfoBrown"/>
              <w:jc w:val="both"/>
              <w:rPr>
                <w:rFonts w:cs="Arial"/>
                <w:i w:val="0"/>
                <w:color w:val="000000"/>
              </w:rPr>
            </w:pPr>
          </w:p>
        </w:tc>
        <w:tc>
          <w:tcPr>
            <w:tcW w:w="6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AF4E4" w14:textId="77777777" w:rsidR="00BE392C" w:rsidRPr="00D861BB" w:rsidRDefault="00BE392C" w:rsidP="00A64E18">
            <w:pPr>
              <w:pStyle w:val="InfoBrown"/>
              <w:jc w:val="both"/>
              <w:rPr>
                <w:rFonts w:cs="Arial"/>
                <w:i w:val="0"/>
                <w:color w:val="000000"/>
                <w:lang w:eastAsia="zh-TW"/>
              </w:rPr>
            </w:pPr>
          </w:p>
        </w:tc>
      </w:tr>
      <w:tr w:rsidR="00BE392C" w:rsidRPr="008D6BE8" w14:paraId="50959057" w14:textId="77777777" w:rsidTr="009545DF"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1831A" w14:textId="77777777" w:rsidR="00BE392C" w:rsidRPr="00D861BB" w:rsidRDefault="00BE392C" w:rsidP="00A64E18">
            <w:pPr>
              <w:pStyle w:val="InfoBrown"/>
              <w:jc w:val="both"/>
              <w:rPr>
                <w:rFonts w:cs="Arial"/>
                <w:i w:val="0"/>
                <w:color w:val="000000"/>
              </w:rPr>
            </w:pPr>
          </w:p>
        </w:tc>
        <w:tc>
          <w:tcPr>
            <w:tcW w:w="6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F7202" w14:textId="77777777" w:rsidR="00BE392C" w:rsidRPr="00D861BB" w:rsidRDefault="00BE392C" w:rsidP="00A64E18">
            <w:pPr>
              <w:pStyle w:val="InfoBrown"/>
              <w:jc w:val="both"/>
              <w:rPr>
                <w:rFonts w:cs="Arial"/>
                <w:i w:val="0"/>
                <w:color w:val="000000"/>
              </w:rPr>
            </w:pPr>
          </w:p>
        </w:tc>
      </w:tr>
    </w:tbl>
    <w:p w14:paraId="14CF3CBD" w14:textId="77777777" w:rsidR="007309A8" w:rsidRDefault="007309A8">
      <w:pPr>
        <w:jc w:val="both"/>
        <w:rPr>
          <w:rFonts w:cs="Arial"/>
          <w:color w:val="000000"/>
          <w:lang w:eastAsia="zh-CN"/>
        </w:rPr>
      </w:pPr>
    </w:p>
    <w:p w14:paraId="6D59DE0C" w14:textId="77777777" w:rsidR="00C9615C" w:rsidRDefault="00C9615C">
      <w:pPr>
        <w:pStyle w:val="TOC1"/>
        <w:rPr>
          <w:rFonts w:cs="Arial"/>
          <w:b/>
          <w:snapToGrid w:val="0"/>
          <w:sz w:val="24"/>
        </w:rPr>
      </w:pPr>
    </w:p>
    <w:p w14:paraId="2BA865D3" w14:textId="77777777" w:rsidR="00C9615C" w:rsidRDefault="00C9615C">
      <w:pPr>
        <w:pStyle w:val="TOC1"/>
        <w:rPr>
          <w:rFonts w:cs="Arial"/>
          <w:b/>
          <w:snapToGrid w:val="0"/>
          <w:sz w:val="24"/>
        </w:rPr>
      </w:pPr>
    </w:p>
    <w:p w14:paraId="7657260B" w14:textId="77777777" w:rsidR="00C9615C" w:rsidRDefault="00C9615C">
      <w:pPr>
        <w:pStyle w:val="TOC1"/>
        <w:rPr>
          <w:rFonts w:cs="Arial"/>
          <w:b/>
          <w:snapToGrid w:val="0"/>
          <w:sz w:val="24"/>
        </w:rPr>
      </w:pPr>
    </w:p>
    <w:p w14:paraId="085B5E66" w14:textId="77777777" w:rsidR="00C9615C" w:rsidRDefault="00C9615C">
      <w:pPr>
        <w:pStyle w:val="TOC1"/>
        <w:rPr>
          <w:rFonts w:cs="Arial"/>
          <w:b/>
          <w:snapToGrid w:val="0"/>
          <w:sz w:val="24"/>
        </w:rPr>
      </w:pPr>
    </w:p>
    <w:p w14:paraId="34411FD6" w14:textId="77777777" w:rsidR="00C9615C" w:rsidRDefault="00C9615C">
      <w:pPr>
        <w:pStyle w:val="TOC1"/>
        <w:rPr>
          <w:rFonts w:cs="Arial"/>
          <w:b/>
          <w:snapToGrid w:val="0"/>
          <w:sz w:val="24"/>
        </w:rPr>
      </w:pPr>
    </w:p>
    <w:p w14:paraId="416F11BC" w14:textId="77777777" w:rsidR="00C9615C" w:rsidRDefault="00C9615C">
      <w:pPr>
        <w:pStyle w:val="TOC1"/>
        <w:rPr>
          <w:rFonts w:cs="Arial"/>
          <w:b/>
          <w:snapToGrid w:val="0"/>
          <w:sz w:val="24"/>
        </w:rPr>
      </w:pPr>
    </w:p>
    <w:p w14:paraId="5D082D97" w14:textId="77777777" w:rsidR="00C9615C" w:rsidRDefault="00C9615C">
      <w:pPr>
        <w:pStyle w:val="TOC1"/>
        <w:rPr>
          <w:rFonts w:cs="Arial"/>
          <w:b/>
          <w:snapToGrid w:val="0"/>
          <w:sz w:val="24"/>
        </w:rPr>
      </w:pPr>
    </w:p>
    <w:p w14:paraId="1DC9E0F6" w14:textId="77777777" w:rsidR="00C9615C" w:rsidRDefault="00C9615C">
      <w:pPr>
        <w:pStyle w:val="TOC1"/>
        <w:rPr>
          <w:rFonts w:cs="Arial"/>
          <w:b/>
          <w:snapToGrid w:val="0"/>
          <w:sz w:val="24"/>
        </w:rPr>
      </w:pPr>
    </w:p>
    <w:p w14:paraId="64C7EE71" w14:textId="77777777" w:rsidR="00C9615C" w:rsidRDefault="00C9615C">
      <w:pPr>
        <w:pStyle w:val="TOC1"/>
        <w:rPr>
          <w:rFonts w:cs="Arial"/>
          <w:b/>
          <w:snapToGrid w:val="0"/>
          <w:sz w:val="24"/>
        </w:rPr>
      </w:pPr>
    </w:p>
    <w:p w14:paraId="65136447" w14:textId="77777777" w:rsidR="00C9615C" w:rsidRDefault="00C9615C">
      <w:pPr>
        <w:pStyle w:val="TOC1"/>
        <w:rPr>
          <w:rFonts w:cs="Arial"/>
          <w:b/>
          <w:snapToGrid w:val="0"/>
          <w:sz w:val="24"/>
        </w:rPr>
      </w:pPr>
    </w:p>
    <w:p w14:paraId="33FAE1F8" w14:textId="77777777" w:rsidR="00C9615C" w:rsidRDefault="00C9615C">
      <w:pPr>
        <w:pStyle w:val="TOC1"/>
        <w:rPr>
          <w:rFonts w:cs="Arial"/>
          <w:b/>
          <w:snapToGrid w:val="0"/>
          <w:sz w:val="24"/>
        </w:rPr>
      </w:pPr>
    </w:p>
    <w:p w14:paraId="3ABBA955" w14:textId="77777777" w:rsidR="00C9615C" w:rsidRDefault="00C9615C">
      <w:pPr>
        <w:pStyle w:val="TOC1"/>
        <w:rPr>
          <w:rFonts w:cs="Arial"/>
          <w:b/>
          <w:snapToGrid w:val="0"/>
          <w:sz w:val="24"/>
        </w:rPr>
      </w:pPr>
    </w:p>
    <w:p w14:paraId="4C5BEB3C" w14:textId="77777777" w:rsidR="00C9615C" w:rsidRDefault="00C9615C">
      <w:pPr>
        <w:pStyle w:val="TOC1"/>
        <w:rPr>
          <w:rFonts w:cs="Arial"/>
          <w:b/>
          <w:snapToGrid w:val="0"/>
          <w:sz w:val="24"/>
        </w:rPr>
      </w:pPr>
    </w:p>
    <w:p w14:paraId="7D5C2FF7" w14:textId="77777777" w:rsidR="00C9615C" w:rsidRDefault="00C9615C">
      <w:pPr>
        <w:pStyle w:val="TOC1"/>
        <w:rPr>
          <w:rFonts w:cs="Arial"/>
          <w:b/>
          <w:snapToGrid w:val="0"/>
          <w:sz w:val="24"/>
        </w:rPr>
      </w:pPr>
    </w:p>
    <w:p w14:paraId="54A90865" w14:textId="77777777" w:rsidR="00C9615C" w:rsidRDefault="00C9615C">
      <w:pPr>
        <w:pStyle w:val="TOC1"/>
        <w:rPr>
          <w:rFonts w:cs="Arial"/>
          <w:b/>
          <w:snapToGrid w:val="0"/>
          <w:sz w:val="24"/>
        </w:rPr>
      </w:pPr>
    </w:p>
    <w:p w14:paraId="73B3F9A8" w14:textId="77777777" w:rsidR="00C9615C" w:rsidRDefault="00C9615C">
      <w:pPr>
        <w:pStyle w:val="TOC1"/>
        <w:rPr>
          <w:rFonts w:cs="Arial"/>
          <w:b/>
          <w:snapToGrid w:val="0"/>
          <w:sz w:val="24"/>
        </w:rPr>
      </w:pPr>
    </w:p>
    <w:p w14:paraId="5A7DA29B" w14:textId="77777777" w:rsidR="007309A8" w:rsidRPr="008D6BE8" w:rsidRDefault="007309A8">
      <w:pPr>
        <w:pStyle w:val="TOC1"/>
        <w:rPr>
          <w:rFonts w:cs="Arial"/>
          <w:b/>
          <w:snapToGrid w:val="0"/>
          <w:sz w:val="24"/>
          <w:lang w:eastAsia="zh-CN"/>
        </w:rPr>
      </w:pPr>
      <w:r w:rsidRPr="008D6BE8">
        <w:rPr>
          <w:rFonts w:cs="Arial"/>
          <w:b/>
          <w:snapToGrid w:val="0"/>
          <w:sz w:val="24"/>
        </w:rPr>
        <w:lastRenderedPageBreak/>
        <w:t>Table of Contents</w:t>
      </w:r>
      <w:bookmarkStart w:id="8" w:name="_Toc483210367"/>
      <w:bookmarkStart w:id="9" w:name="_Toc483210557"/>
      <w:bookmarkStart w:id="10" w:name="_Toc483210612"/>
      <w:bookmarkStart w:id="11" w:name="_Toc483276379"/>
      <w:bookmarkStart w:id="12" w:name="_Toc483278169"/>
      <w:bookmarkStart w:id="13" w:name="_Toc483278216"/>
      <w:bookmarkStart w:id="14" w:name="_Toc510422560"/>
      <w:bookmarkEnd w:id="6"/>
      <w:bookmarkEnd w:id="8"/>
      <w:bookmarkEnd w:id="9"/>
      <w:bookmarkEnd w:id="10"/>
      <w:bookmarkEnd w:id="11"/>
      <w:bookmarkEnd w:id="12"/>
      <w:bookmarkEnd w:id="13"/>
      <w:bookmarkEnd w:id="14"/>
    </w:p>
    <w:p w14:paraId="41BB1653" w14:textId="0B224E84" w:rsidR="009D3024" w:rsidRDefault="007309A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D6BE8">
        <w:rPr>
          <w:rFonts w:cs="Arial"/>
          <w:lang w:eastAsia="zh-CN"/>
        </w:rPr>
        <w:fldChar w:fldCharType="begin"/>
      </w:r>
      <w:r w:rsidRPr="008D6BE8">
        <w:rPr>
          <w:rFonts w:cs="Arial"/>
          <w:lang w:eastAsia="zh-CN"/>
        </w:rPr>
        <w:instrText xml:space="preserve"> TOC \o "1-3" \h \z </w:instrText>
      </w:r>
      <w:r w:rsidRPr="008D6BE8">
        <w:rPr>
          <w:rFonts w:cs="Arial"/>
          <w:lang w:eastAsia="zh-CN"/>
        </w:rPr>
        <w:fldChar w:fldCharType="separate"/>
      </w:r>
      <w:hyperlink w:anchor="_Toc113282592" w:history="1">
        <w:r w:rsidR="009D3024" w:rsidRPr="00631FBA">
          <w:rPr>
            <w:rStyle w:val="Hyperlink"/>
            <w:noProof/>
            <w:kern w:val="28"/>
          </w:rPr>
          <w:t>Revision Summary</w:t>
        </w:r>
        <w:r w:rsidR="009D3024">
          <w:rPr>
            <w:noProof/>
            <w:webHidden/>
          </w:rPr>
          <w:tab/>
        </w:r>
        <w:r w:rsidR="009D3024">
          <w:rPr>
            <w:noProof/>
            <w:webHidden/>
          </w:rPr>
          <w:fldChar w:fldCharType="begin"/>
        </w:r>
        <w:r w:rsidR="009D3024">
          <w:rPr>
            <w:noProof/>
            <w:webHidden/>
          </w:rPr>
          <w:instrText xml:space="preserve"> PAGEREF _Toc113282592 \h </w:instrText>
        </w:r>
        <w:r w:rsidR="009D3024">
          <w:rPr>
            <w:noProof/>
            <w:webHidden/>
          </w:rPr>
        </w:r>
        <w:r w:rsidR="009D3024">
          <w:rPr>
            <w:noProof/>
            <w:webHidden/>
          </w:rPr>
          <w:fldChar w:fldCharType="separate"/>
        </w:r>
        <w:r w:rsidR="009D3024">
          <w:rPr>
            <w:noProof/>
            <w:webHidden/>
          </w:rPr>
          <w:t>2</w:t>
        </w:r>
        <w:r w:rsidR="009D3024">
          <w:rPr>
            <w:noProof/>
            <w:webHidden/>
          </w:rPr>
          <w:fldChar w:fldCharType="end"/>
        </w:r>
      </w:hyperlink>
    </w:p>
    <w:p w14:paraId="41543EB3" w14:textId="46DE0E5C" w:rsidR="009D3024" w:rsidRDefault="0047668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82593" w:history="1">
        <w:r w:rsidR="009D3024" w:rsidRPr="00631FBA">
          <w:rPr>
            <w:rStyle w:val="Hyperlink"/>
            <w:noProof/>
            <w:kern w:val="28"/>
          </w:rPr>
          <w:t>Distribution List</w:t>
        </w:r>
        <w:r w:rsidR="009D3024">
          <w:rPr>
            <w:noProof/>
            <w:webHidden/>
          </w:rPr>
          <w:tab/>
        </w:r>
        <w:r w:rsidR="009D3024">
          <w:rPr>
            <w:noProof/>
            <w:webHidden/>
          </w:rPr>
          <w:fldChar w:fldCharType="begin"/>
        </w:r>
        <w:r w:rsidR="009D3024">
          <w:rPr>
            <w:noProof/>
            <w:webHidden/>
          </w:rPr>
          <w:instrText xml:space="preserve"> PAGEREF _Toc113282593 \h </w:instrText>
        </w:r>
        <w:r w:rsidR="009D3024">
          <w:rPr>
            <w:noProof/>
            <w:webHidden/>
          </w:rPr>
        </w:r>
        <w:r w:rsidR="009D3024">
          <w:rPr>
            <w:noProof/>
            <w:webHidden/>
          </w:rPr>
          <w:fldChar w:fldCharType="separate"/>
        </w:r>
        <w:r w:rsidR="009D3024">
          <w:rPr>
            <w:noProof/>
            <w:webHidden/>
          </w:rPr>
          <w:t>3</w:t>
        </w:r>
        <w:r w:rsidR="009D3024">
          <w:rPr>
            <w:noProof/>
            <w:webHidden/>
          </w:rPr>
          <w:fldChar w:fldCharType="end"/>
        </w:r>
      </w:hyperlink>
    </w:p>
    <w:p w14:paraId="57F63CFB" w14:textId="2107FE4F" w:rsidR="009D3024" w:rsidRDefault="0047668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82594" w:history="1">
        <w:r w:rsidR="009D3024" w:rsidRPr="00631FBA">
          <w:rPr>
            <w:rStyle w:val="Hyperlink"/>
            <w:noProof/>
          </w:rPr>
          <w:t>1</w:t>
        </w:r>
        <w:r w:rsidR="009D302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9D3024" w:rsidRPr="00631FBA">
          <w:rPr>
            <w:rStyle w:val="Hyperlink"/>
            <w:noProof/>
          </w:rPr>
          <w:t>Introduction</w:t>
        </w:r>
        <w:r w:rsidR="009D3024">
          <w:rPr>
            <w:noProof/>
            <w:webHidden/>
          </w:rPr>
          <w:tab/>
        </w:r>
        <w:r w:rsidR="009D3024">
          <w:rPr>
            <w:noProof/>
            <w:webHidden/>
          </w:rPr>
          <w:fldChar w:fldCharType="begin"/>
        </w:r>
        <w:r w:rsidR="009D3024">
          <w:rPr>
            <w:noProof/>
            <w:webHidden/>
          </w:rPr>
          <w:instrText xml:space="preserve"> PAGEREF _Toc113282594 \h </w:instrText>
        </w:r>
        <w:r w:rsidR="009D3024">
          <w:rPr>
            <w:noProof/>
            <w:webHidden/>
          </w:rPr>
        </w:r>
        <w:r w:rsidR="009D3024">
          <w:rPr>
            <w:noProof/>
            <w:webHidden/>
          </w:rPr>
          <w:fldChar w:fldCharType="separate"/>
        </w:r>
        <w:r w:rsidR="009D3024">
          <w:rPr>
            <w:noProof/>
            <w:webHidden/>
          </w:rPr>
          <w:t>5</w:t>
        </w:r>
        <w:r w:rsidR="009D3024">
          <w:rPr>
            <w:noProof/>
            <w:webHidden/>
          </w:rPr>
          <w:fldChar w:fldCharType="end"/>
        </w:r>
      </w:hyperlink>
    </w:p>
    <w:p w14:paraId="1C8E4EDD" w14:textId="2905FE7C" w:rsidR="009D3024" w:rsidRDefault="0047668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82595" w:history="1">
        <w:r w:rsidR="009D3024" w:rsidRPr="00631FBA">
          <w:rPr>
            <w:rStyle w:val="Hyperlink"/>
            <w:noProof/>
          </w:rPr>
          <w:t>2</w:t>
        </w:r>
        <w:r w:rsidR="009D302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9D3024" w:rsidRPr="00631FBA">
          <w:rPr>
            <w:rStyle w:val="Hyperlink"/>
            <w:noProof/>
          </w:rPr>
          <w:t>Setup and configurations</w:t>
        </w:r>
        <w:r w:rsidR="009D3024">
          <w:rPr>
            <w:noProof/>
            <w:webHidden/>
          </w:rPr>
          <w:tab/>
        </w:r>
        <w:r w:rsidR="009D3024">
          <w:rPr>
            <w:noProof/>
            <w:webHidden/>
          </w:rPr>
          <w:fldChar w:fldCharType="begin"/>
        </w:r>
        <w:r w:rsidR="009D3024">
          <w:rPr>
            <w:noProof/>
            <w:webHidden/>
          </w:rPr>
          <w:instrText xml:space="preserve"> PAGEREF _Toc113282595 \h </w:instrText>
        </w:r>
        <w:r w:rsidR="009D3024">
          <w:rPr>
            <w:noProof/>
            <w:webHidden/>
          </w:rPr>
        </w:r>
        <w:r w:rsidR="009D3024">
          <w:rPr>
            <w:noProof/>
            <w:webHidden/>
          </w:rPr>
          <w:fldChar w:fldCharType="separate"/>
        </w:r>
        <w:r w:rsidR="009D3024">
          <w:rPr>
            <w:noProof/>
            <w:webHidden/>
          </w:rPr>
          <w:t>5</w:t>
        </w:r>
        <w:r w:rsidR="009D3024">
          <w:rPr>
            <w:noProof/>
            <w:webHidden/>
          </w:rPr>
          <w:fldChar w:fldCharType="end"/>
        </w:r>
      </w:hyperlink>
    </w:p>
    <w:p w14:paraId="1A743A6C" w14:textId="144C4355" w:rsidR="009D3024" w:rsidRDefault="0047668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82596" w:history="1">
        <w:r w:rsidR="009D3024" w:rsidRPr="00631FBA">
          <w:rPr>
            <w:rStyle w:val="Hyperlink"/>
            <w:noProof/>
          </w:rPr>
          <w:t>2.1</w:t>
        </w:r>
        <w:r w:rsidR="009D302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9D3024" w:rsidRPr="00631FBA">
          <w:rPr>
            <w:rStyle w:val="Hyperlink"/>
            <w:noProof/>
          </w:rPr>
          <w:t>Okta adgroup setup</w:t>
        </w:r>
        <w:r w:rsidR="009D3024">
          <w:rPr>
            <w:noProof/>
            <w:webHidden/>
          </w:rPr>
          <w:tab/>
        </w:r>
        <w:r w:rsidR="009D3024">
          <w:rPr>
            <w:noProof/>
            <w:webHidden/>
          </w:rPr>
          <w:fldChar w:fldCharType="begin"/>
        </w:r>
        <w:r w:rsidR="009D3024">
          <w:rPr>
            <w:noProof/>
            <w:webHidden/>
          </w:rPr>
          <w:instrText xml:space="preserve"> PAGEREF _Toc113282596 \h </w:instrText>
        </w:r>
        <w:r w:rsidR="009D3024">
          <w:rPr>
            <w:noProof/>
            <w:webHidden/>
          </w:rPr>
        </w:r>
        <w:r w:rsidR="009D3024">
          <w:rPr>
            <w:noProof/>
            <w:webHidden/>
          </w:rPr>
          <w:fldChar w:fldCharType="separate"/>
        </w:r>
        <w:r w:rsidR="009D3024">
          <w:rPr>
            <w:noProof/>
            <w:webHidden/>
          </w:rPr>
          <w:t>5</w:t>
        </w:r>
        <w:r w:rsidR="009D3024">
          <w:rPr>
            <w:noProof/>
            <w:webHidden/>
          </w:rPr>
          <w:fldChar w:fldCharType="end"/>
        </w:r>
      </w:hyperlink>
    </w:p>
    <w:p w14:paraId="77F1F54E" w14:textId="192BB8F6" w:rsidR="009D3024" w:rsidRDefault="0047668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82597" w:history="1">
        <w:r w:rsidR="009D3024" w:rsidRPr="00631FBA">
          <w:rPr>
            <w:rStyle w:val="Hyperlink"/>
            <w:noProof/>
          </w:rPr>
          <w:t>2.2</w:t>
        </w:r>
        <w:r w:rsidR="009D302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9D3024" w:rsidRPr="00631FBA">
          <w:rPr>
            <w:rStyle w:val="Hyperlink"/>
            <w:noProof/>
          </w:rPr>
          <w:t>Application setup</w:t>
        </w:r>
        <w:r w:rsidR="009D3024">
          <w:rPr>
            <w:noProof/>
            <w:webHidden/>
          </w:rPr>
          <w:tab/>
        </w:r>
        <w:r w:rsidR="009D3024">
          <w:rPr>
            <w:noProof/>
            <w:webHidden/>
          </w:rPr>
          <w:fldChar w:fldCharType="begin"/>
        </w:r>
        <w:r w:rsidR="009D3024">
          <w:rPr>
            <w:noProof/>
            <w:webHidden/>
          </w:rPr>
          <w:instrText xml:space="preserve"> PAGEREF _Toc113282597 \h </w:instrText>
        </w:r>
        <w:r w:rsidR="009D3024">
          <w:rPr>
            <w:noProof/>
            <w:webHidden/>
          </w:rPr>
        </w:r>
        <w:r w:rsidR="009D3024">
          <w:rPr>
            <w:noProof/>
            <w:webHidden/>
          </w:rPr>
          <w:fldChar w:fldCharType="separate"/>
        </w:r>
        <w:r w:rsidR="009D3024">
          <w:rPr>
            <w:noProof/>
            <w:webHidden/>
          </w:rPr>
          <w:t>5</w:t>
        </w:r>
        <w:r w:rsidR="009D3024">
          <w:rPr>
            <w:noProof/>
            <w:webHidden/>
          </w:rPr>
          <w:fldChar w:fldCharType="end"/>
        </w:r>
      </w:hyperlink>
    </w:p>
    <w:p w14:paraId="185CBAC2" w14:textId="56DD5B42" w:rsidR="009D3024" w:rsidRDefault="0047668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82598" w:history="1">
        <w:r w:rsidR="009D3024" w:rsidRPr="00631FBA">
          <w:rPr>
            <w:rStyle w:val="Hyperlink"/>
            <w:noProof/>
          </w:rPr>
          <w:t>2.3</w:t>
        </w:r>
        <w:r w:rsidR="009D302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9D3024" w:rsidRPr="00631FBA">
          <w:rPr>
            <w:rStyle w:val="Hyperlink"/>
            <w:noProof/>
          </w:rPr>
          <w:t>Application verification</w:t>
        </w:r>
        <w:r w:rsidR="009D3024">
          <w:rPr>
            <w:noProof/>
            <w:webHidden/>
          </w:rPr>
          <w:tab/>
        </w:r>
        <w:r w:rsidR="009D3024">
          <w:rPr>
            <w:noProof/>
            <w:webHidden/>
          </w:rPr>
          <w:fldChar w:fldCharType="begin"/>
        </w:r>
        <w:r w:rsidR="009D3024">
          <w:rPr>
            <w:noProof/>
            <w:webHidden/>
          </w:rPr>
          <w:instrText xml:space="preserve"> PAGEREF _Toc113282598 \h </w:instrText>
        </w:r>
        <w:r w:rsidR="009D3024">
          <w:rPr>
            <w:noProof/>
            <w:webHidden/>
          </w:rPr>
        </w:r>
        <w:r w:rsidR="009D3024">
          <w:rPr>
            <w:noProof/>
            <w:webHidden/>
          </w:rPr>
          <w:fldChar w:fldCharType="separate"/>
        </w:r>
        <w:r w:rsidR="009D3024">
          <w:rPr>
            <w:noProof/>
            <w:webHidden/>
          </w:rPr>
          <w:t>5</w:t>
        </w:r>
        <w:r w:rsidR="009D3024">
          <w:rPr>
            <w:noProof/>
            <w:webHidden/>
          </w:rPr>
          <w:fldChar w:fldCharType="end"/>
        </w:r>
      </w:hyperlink>
    </w:p>
    <w:p w14:paraId="38755D0C" w14:textId="56362FE1" w:rsidR="009D3024" w:rsidRDefault="0047668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82599" w:history="1">
        <w:r w:rsidR="009D3024" w:rsidRPr="00631FBA">
          <w:rPr>
            <w:rStyle w:val="Hyperlink"/>
            <w:noProof/>
          </w:rPr>
          <w:t>2.4</w:t>
        </w:r>
        <w:r w:rsidR="009D302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9D3024" w:rsidRPr="00631FBA">
          <w:rPr>
            <w:rStyle w:val="Hyperlink"/>
            <w:noProof/>
          </w:rPr>
          <w:t>Security</w:t>
        </w:r>
        <w:r w:rsidR="009D3024">
          <w:rPr>
            <w:noProof/>
            <w:webHidden/>
          </w:rPr>
          <w:tab/>
        </w:r>
        <w:r w:rsidR="009D3024">
          <w:rPr>
            <w:noProof/>
            <w:webHidden/>
          </w:rPr>
          <w:fldChar w:fldCharType="begin"/>
        </w:r>
        <w:r w:rsidR="009D3024">
          <w:rPr>
            <w:noProof/>
            <w:webHidden/>
          </w:rPr>
          <w:instrText xml:space="preserve"> PAGEREF _Toc113282599 \h </w:instrText>
        </w:r>
        <w:r w:rsidR="009D3024">
          <w:rPr>
            <w:noProof/>
            <w:webHidden/>
          </w:rPr>
        </w:r>
        <w:r w:rsidR="009D3024">
          <w:rPr>
            <w:noProof/>
            <w:webHidden/>
          </w:rPr>
          <w:fldChar w:fldCharType="separate"/>
        </w:r>
        <w:r w:rsidR="009D3024">
          <w:rPr>
            <w:noProof/>
            <w:webHidden/>
          </w:rPr>
          <w:t>5</w:t>
        </w:r>
        <w:r w:rsidR="009D3024">
          <w:rPr>
            <w:noProof/>
            <w:webHidden/>
          </w:rPr>
          <w:fldChar w:fldCharType="end"/>
        </w:r>
      </w:hyperlink>
    </w:p>
    <w:p w14:paraId="097F7486" w14:textId="0D48A2A8" w:rsidR="009D3024" w:rsidRDefault="0047668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82600" w:history="1">
        <w:r w:rsidR="009D3024" w:rsidRPr="00631FBA">
          <w:rPr>
            <w:rStyle w:val="Hyperlink"/>
            <w:noProof/>
          </w:rPr>
          <w:t>2.5</w:t>
        </w:r>
        <w:r w:rsidR="009D302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9D3024" w:rsidRPr="00631FBA">
          <w:rPr>
            <w:rStyle w:val="Hyperlink"/>
            <w:noProof/>
          </w:rPr>
          <w:t>Others</w:t>
        </w:r>
        <w:r w:rsidR="009D3024">
          <w:rPr>
            <w:noProof/>
            <w:webHidden/>
          </w:rPr>
          <w:tab/>
        </w:r>
        <w:r w:rsidR="009D3024">
          <w:rPr>
            <w:noProof/>
            <w:webHidden/>
          </w:rPr>
          <w:fldChar w:fldCharType="begin"/>
        </w:r>
        <w:r w:rsidR="009D3024">
          <w:rPr>
            <w:noProof/>
            <w:webHidden/>
          </w:rPr>
          <w:instrText xml:space="preserve"> PAGEREF _Toc113282600 \h </w:instrText>
        </w:r>
        <w:r w:rsidR="009D3024">
          <w:rPr>
            <w:noProof/>
            <w:webHidden/>
          </w:rPr>
        </w:r>
        <w:r w:rsidR="009D3024">
          <w:rPr>
            <w:noProof/>
            <w:webHidden/>
          </w:rPr>
          <w:fldChar w:fldCharType="separate"/>
        </w:r>
        <w:r w:rsidR="009D3024">
          <w:rPr>
            <w:noProof/>
            <w:webHidden/>
          </w:rPr>
          <w:t>6</w:t>
        </w:r>
        <w:r w:rsidR="009D3024">
          <w:rPr>
            <w:noProof/>
            <w:webHidden/>
          </w:rPr>
          <w:fldChar w:fldCharType="end"/>
        </w:r>
      </w:hyperlink>
    </w:p>
    <w:p w14:paraId="79A5E004" w14:textId="0EE434E8" w:rsidR="009D3024" w:rsidRDefault="0047668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82601" w:history="1">
        <w:r w:rsidR="009D3024" w:rsidRPr="00631FBA">
          <w:rPr>
            <w:rStyle w:val="Hyperlink"/>
            <w:noProof/>
          </w:rPr>
          <w:t>3</w:t>
        </w:r>
        <w:r w:rsidR="009D302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9D3024" w:rsidRPr="00631FBA">
          <w:rPr>
            <w:rStyle w:val="Hyperlink"/>
            <w:noProof/>
          </w:rPr>
          <w:t>References and Remarks</w:t>
        </w:r>
        <w:r w:rsidR="009D3024">
          <w:rPr>
            <w:noProof/>
            <w:webHidden/>
          </w:rPr>
          <w:tab/>
        </w:r>
        <w:r w:rsidR="009D3024">
          <w:rPr>
            <w:noProof/>
            <w:webHidden/>
          </w:rPr>
          <w:fldChar w:fldCharType="begin"/>
        </w:r>
        <w:r w:rsidR="009D3024">
          <w:rPr>
            <w:noProof/>
            <w:webHidden/>
          </w:rPr>
          <w:instrText xml:space="preserve"> PAGEREF _Toc113282601 \h </w:instrText>
        </w:r>
        <w:r w:rsidR="009D3024">
          <w:rPr>
            <w:noProof/>
            <w:webHidden/>
          </w:rPr>
        </w:r>
        <w:r w:rsidR="009D3024">
          <w:rPr>
            <w:noProof/>
            <w:webHidden/>
          </w:rPr>
          <w:fldChar w:fldCharType="separate"/>
        </w:r>
        <w:r w:rsidR="009D3024">
          <w:rPr>
            <w:noProof/>
            <w:webHidden/>
          </w:rPr>
          <w:t>6</w:t>
        </w:r>
        <w:r w:rsidR="009D3024">
          <w:rPr>
            <w:noProof/>
            <w:webHidden/>
          </w:rPr>
          <w:fldChar w:fldCharType="end"/>
        </w:r>
      </w:hyperlink>
    </w:p>
    <w:p w14:paraId="6B8FE127" w14:textId="00F4D713" w:rsidR="009D3024" w:rsidRDefault="0047668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82602" w:history="1">
        <w:r w:rsidR="009D3024" w:rsidRPr="00631FBA">
          <w:rPr>
            <w:rStyle w:val="Hyperlink"/>
            <w:noProof/>
          </w:rPr>
          <w:t>4</w:t>
        </w:r>
        <w:r w:rsidR="009D302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9D3024" w:rsidRPr="00631FBA">
          <w:rPr>
            <w:rStyle w:val="Hyperlink"/>
            <w:noProof/>
          </w:rPr>
          <w:t>Appendix</w:t>
        </w:r>
        <w:r w:rsidR="009D3024">
          <w:rPr>
            <w:noProof/>
            <w:webHidden/>
          </w:rPr>
          <w:tab/>
        </w:r>
        <w:r w:rsidR="009D3024">
          <w:rPr>
            <w:noProof/>
            <w:webHidden/>
          </w:rPr>
          <w:fldChar w:fldCharType="begin"/>
        </w:r>
        <w:r w:rsidR="009D3024">
          <w:rPr>
            <w:noProof/>
            <w:webHidden/>
          </w:rPr>
          <w:instrText xml:space="preserve"> PAGEREF _Toc113282602 \h </w:instrText>
        </w:r>
        <w:r w:rsidR="009D3024">
          <w:rPr>
            <w:noProof/>
            <w:webHidden/>
          </w:rPr>
        </w:r>
        <w:r w:rsidR="009D3024">
          <w:rPr>
            <w:noProof/>
            <w:webHidden/>
          </w:rPr>
          <w:fldChar w:fldCharType="separate"/>
        </w:r>
        <w:r w:rsidR="009D3024">
          <w:rPr>
            <w:noProof/>
            <w:webHidden/>
          </w:rPr>
          <w:t>6</w:t>
        </w:r>
        <w:r w:rsidR="009D3024">
          <w:rPr>
            <w:noProof/>
            <w:webHidden/>
          </w:rPr>
          <w:fldChar w:fldCharType="end"/>
        </w:r>
      </w:hyperlink>
    </w:p>
    <w:p w14:paraId="1869B477" w14:textId="09BD7DFF" w:rsidR="007309A8" w:rsidRPr="008D6BE8" w:rsidRDefault="007309A8" w:rsidP="009C1CDF">
      <w:pPr>
        <w:pStyle w:val="TOC1"/>
        <w:tabs>
          <w:tab w:val="left" w:pos="864"/>
        </w:tabs>
        <w:rPr>
          <w:rFonts w:cs="Arial"/>
          <w:lang w:eastAsia="zh-CN"/>
        </w:rPr>
      </w:pPr>
      <w:r w:rsidRPr="008D6BE8">
        <w:rPr>
          <w:rFonts w:cs="Arial"/>
          <w:lang w:eastAsia="zh-CN"/>
        </w:rPr>
        <w:fldChar w:fldCharType="end"/>
      </w:r>
    </w:p>
    <w:p w14:paraId="2A3CF3FA" w14:textId="77777777" w:rsidR="007309A8" w:rsidRPr="008D6BE8" w:rsidRDefault="007309A8">
      <w:pPr>
        <w:rPr>
          <w:rFonts w:cs="Arial"/>
          <w:lang w:eastAsia="zh-CN"/>
        </w:rPr>
        <w:sectPr w:rsidR="007309A8" w:rsidRPr="008D6BE8" w:rsidSect="00B76A11">
          <w:headerReference w:type="first" r:id="rId17"/>
          <w:footerReference w:type="first" r:id="rId18"/>
          <w:pgSz w:w="11907" w:h="16840" w:code="9"/>
          <w:pgMar w:top="1800" w:right="1440" w:bottom="1440" w:left="1440" w:header="1800" w:footer="864" w:gutter="0"/>
          <w:cols w:space="720"/>
          <w:docGrid w:linePitch="272"/>
        </w:sectPr>
      </w:pPr>
    </w:p>
    <w:p w14:paraId="7F6880E1" w14:textId="77777777" w:rsidR="00D3103D" w:rsidRDefault="001E71F4" w:rsidP="00D3103D">
      <w:pPr>
        <w:pStyle w:val="Heading1"/>
      </w:pPr>
      <w:bookmarkStart w:id="15" w:name="_Toc113282594"/>
      <w:r>
        <w:lastRenderedPageBreak/>
        <w:t>Introduction</w:t>
      </w:r>
      <w:bookmarkEnd w:id="15"/>
    </w:p>
    <w:p w14:paraId="67252761" w14:textId="099F7046" w:rsidR="00D3103D" w:rsidRPr="00D3103D" w:rsidRDefault="00670142" w:rsidP="00D3103D">
      <w:pPr>
        <w:rPr>
          <w:lang w:eastAsia="zh-CN"/>
        </w:rPr>
      </w:pPr>
      <w:r>
        <w:t xml:space="preserve">This document provides </w:t>
      </w:r>
      <w:r>
        <w:rPr>
          <w:rFonts w:hint="eastAsia"/>
        </w:rPr>
        <w:t xml:space="preserve">installation </w:t>
      </w:r>
      <w:r w:rsidR="007A45FC">
        <w:t xml:space="preserve">information </w:t>
      </w:r>
      <w:r>
        <w:rPr>
          <w:rFonts w:hint="eastAsia"/>
        </w:rPr>
        <w:t>for</w:t>
      </w:r>
      <w:r w:rsidR="00EE7589">
        <w:rPr>
          <w:rFonts w:cs="Arial"/>
          <w:lang w:eastAsia="zh-CN"/>
        </w:rPr>
        <w:t xml:space="preserve"> </w:t>
      </w:r>
      <w:r w:rsidR="00392F38">
        <w:rPr>
          <w:rFonts w:cs="Arial"/>
          <w:lang w:eastAsia="zh-CN"/>
        </w:rPr>
        <w:t xml:space="preserve">the </w:t>
      </w:r>
      <w:r w:rsidR="00636C17">
        <w:rPr>
          <w:rFonts w:cs="Arial"/>
          <w:lang w:eastAsia="zh-CN"/>
        </w:rPr>
        <w:t>HK WMD</w:t>
      </w:r>
      <w:r w:rsidR="008C403F">
        <w:t xml:space="preserve"> </w:t>
      </w:r>
      <w:r w:rsidR="00636C17">
        <w:t>CMS &amp; Corner</w:t>
      </w:r>
      <w:r w:rsidR="00184BC7">
        <w:t>.</w:t>
      </w:r>
    </w:p>
    <w:p w14:paraId="50E24B22" w14:textId="29E502CF" w:rsidR="00184BC7" w:rsidRDefault="001E71F4" w:rsidP="00C9615C">
      <w:pPr>
        <w:pStyle w:val="Heading1"/>
      </w:pPr>
      <w:bookmarkStart w:id="16" w:name="_Toc113282595"/>
      <w:r>
        <w:t>Setup and configurations</w:t>
      </w:r>
      <w:bookmarkEnd w:id="16"/>
    </w:p>
    <w:p w14:paraId="1469273A" w14:textId="47C86D30" w:rsidR="00617B32" w:rsidRDefault="00D534B7" w:rsidP="00617B32">
      <w:pPr>
        <w:pStyle w:val="Heading2"/>
      </w:pPr>
      <w:bookmarkStart w:id="17" w:name="_Toc113282596"/>
      <w:r>
        <w:t xml:space="preserve">Okta </w:t>
      </w:r>
      <w:proofErr w:type="spellStart"/>
      <w:r w:rsidR="00131B37">
        <w:t>adgroup</w:t>
      </w:r>
      <w:proofErr w:type="spellEnd"/>
      <w:r w:rsidR="00E4115F">
        <w:t xml:space="preserve"> </w:t>
      </w:r>
      <w:r w:rsidR="001530B0">
        <w:t>setup</w:t>
      </w:r>
      <w:bookmarkEnd w:id="17"/>
    </w:p>
    <w:p w14:paraId="51A98029" w14:textId="2FA638CA" w:rsidR="000E4B0E" w:rsidRDefault="00F87657" w:rsidP="000E4B0E">
      <w:pPr>
        <w:rPr>
          <w:lang w:eastAsia="zh-CN"/>
        </w:rPr>
      </w:pPr>
      <w:proofErr w:type="gramStart"/>
      <w:r>
        <w:rPr>
          <w:rFonts w:hint="eastAsia"/>
          <w:lang w:eastAsia="zh-CN"/>
        </w:rPr>
        <w:t>User</w:t>
      </w:r>
      <w:proofErr w:type="gramEnd"/>
      <w:r>
        <w:rPr>
          <w:lang w:eastAsia="zh-CN"/>
        </w:rPr>
        <w:t xml:space="preserve"> need to rise a GIS </w:t>
      </w:r>
      <w:r>
        <w:rPr>
          <w:rFonts w:hint="eastAsia"/>
          <w:lang w:eastAsia="zh-CN"/>
        </w:rPr>
        <w:t>t</w:t>
      </w:r>
      <w:r>
        <w:rPr>
          <w:lang w:eastAsia="zh-CN"/>
        </w:rPr>
        <w:t xml:space="preserve">o add in </w:t>
      </w:r>
      <w:r w:rsidR="000E4B0E">
        <w:rPr>
          <w:lang w:eastAsia="zh-CN"/>
        </w:rPr>
        <w:t>AD group</w:t>
      </w:r>
    </w:p>
    <w:p w14:paraId="3B8C44EB" w14:textId="76716837" w:rsidR="000E4B0E" w:rsidRDefault="00F87657" w:rsidP="00F87657">
      <w:pPr>
        <w:rPr>
          <w:lang w:eastAsia="zh-CN"/>
        </w:rPr>
      </w:pPr>
      <w:r>
        <w:rPr>
          <w:lang w:eastAsia="zh-CN"/>
        </w:rPr>
        <w:t xml:space="preserve">ADGROUP_NAME: </w:t>
      </w:r>
      <w:r w:rsidR="000E4B0E">
        <w:rPr>
          <w:lang w:eastAsia="zh-CN"/>
        </w:rPr>
        <w:t>HAB_G_WMD_OKTA_PROD_AMDIN</w:t>
      </w:r>
    </w:p>
    <w:p w14:paraId="77B7F7B8" w14:textId="43028500" w:rsidR="00F87657" w:rsidRDefault="00F87657" w:rsidP="00F87657">
      <w:pPr>
        <w:rPr>
          <w:lang w:eastAsia="zh-CN"/>
        </w:rPr>
      </w:pPr>
      <w:r>
        <w:rPr>
          <w:noProof/>
        </w:rPr>
        <w:drawing>
          <wp:inline distT="0" distB="0" distL="0" distR="0" wp14:anchorId="113947D0" wp14:editId="0E526851">
            <wp:extent cx="5732145" cy="284416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AF027" w14:textId="391684C1" w:rsidR="00F87657" w:rsidRDefault="00F87657" w:rsidP="00F87657">
      <w:pPr>
        <w:rPr>
          <w:lang w:eastAsia="zh-CN"/>
        </w:rPr>
      </w:pPr>
      <w:r>
        <w:rPr>
          <w:noProof/>
        </w:rPr>
        <w:drawing>
          <wp:inline distT="0" distB="0" distL="0" distR="0" wp14:anchorId="1AF65B0E" wp14:editId="4747F2A3">
            <wp:extent cx="5732145" cy="2529205"/>
            <wp:effectExtent l="0" t="0" r="190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30AE1" w14:textId="3915948E" w:rsidR="00F87657" w:rsidRDefault="00F87657" w:rsidP="00F87657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B7FF767" wp14:editId="42C5CB50">
            <wp:extent cx="5732145" cy="267081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0D2EC" w14:textId="6E27B34D" w:rsidR="00F87657" w:rsidRDefault="00F87657" w:rsidP="00F87657">
      <w:pPr>
        <w:rPr>
          <w:lang w:eastAsia="zh-CN"/>
        </w:rPr>
      </w:pPr>
      <w:r>
        <w:rPr>
          <w:noProof/>
        </w:rPr>
        <w:drawing>
          <wp:inline distT="0" distB="0" distL="0" distR="0" wp14:anchorId="23F100F2" wp14:editId="48AE9F72">
            <wp:extent cx="5732145" cy="3192145"/>
            <wp:effectExtent l="0" t="0" r="190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777B" w14:textId="53F06AC3" w:rsidR="00F87657" w:rsidRDefault="00F87657" w:rsidP="00F87657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A244168" wp14:editId="778211C3">
            <wp:extent cx="5732145" cy="282829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9DAC" w14:textId="22C0A709" w:rsidR="00F87657" w:rsidRDefault="00F87657" w:rsidP="00F87657">
      <w:pPr>
        <w:rPr>
          <w:lang w:eastAsia="zh-CN"/>
        </w:rPr>
      </w:pPr>
    </w:p>
    <w:p w14:paraId="53D4BEDD" w14:textId="77777777" w:rsidR="00F87657" w:rsidRDefault="00F87657" w:rsidP="00F87657">
      <w:pPr>
        <w:rPr>
          <w:lang w:eastAsia="zh-CN"/>
        </w:rPr>
      </w:pPr>
    </w:p>
    <w:p w14:paraId="16CFA7DA" w14:textId="77777777" w:rsidR="00F87657" w:rsidRDefault="00F87657" w:rsidP="00F87657">
      <w:pPr>
        <w:rPr>
          <w:lang w:eastAsia="zh-CN"/>
        </w:rPr>
      </w:pPr>
    </w:p>
    <w:p w14:paraId="6BFBFFFB" w14:textId="77777777" w:rsidR="001530B0" w:rsidRDefault="001530B0" w:rsidP="001530B0">
      <w:pPr>
        <w:pStyle w:val="Heading2"/>
      </w:pPr>
      <w:bookmarkStart w:id="18" w:name="_Toc113282597"/>
      <w:r>
        <w:t>Application setup</w:t>
      </w:r>
      <w:bookmarkEnd w:id="18"/>
    </w:p>
    <w:p w14:paraId="3D982DF4" w14:textId="10A75F78" w:rsidR="001530B0" w:rsidRDefault="001530B0" w:rsidP="001530B0">
      <w:r>
        <w:t xml:space="preserve">To deploy </w:t>
      </w:r>
      <w:r w:rsidR="000E4B0E">
        <w:rPr>
          <w:rFonts w:cs="Arial" w:hint="eastAsia"/>
          <w:lang w:eastAsia="zh-CN"/>
        </w:rPr>
        <w:t>WMD</w:t>
      </w:r>
      <w:r w:rsidR="000E4B0E">
        <w:rPr>
          <w:rFonts w:cs="Arial"/>
          <w:lang w:eastAsia="zh-CN"/>
        </w:rPr>
        <w:t xml:space="preserve"> </w:t>
      </w:r>
      <w:r w:rsidR="00392F38">
        <w:t xml:space="preserve">the </w:t>
      </w:r>
      <w:r>
        <w:t>DevOps pipeline. Please refer to the below guidelines.</w:t>
      </w:r>
    </w:p>
    <w:p w14:paraId="00062A82" w14:textId="77777777" w:rsidR="000449E0" w:rsidRDefault="000449E0" w:rsidP="001530B0"/>
    <w:p w14:paraId="65DF4B99" w14:textId="406835FD" w:rsidR="000449E0" w:rsidRDefault="000449E0" w:rsidP="001530B0">
      <w:r>
        <w:t xml:space="preserve">Prepare UAT </w:t>
      </w:r>
      <w:proofErr w:type="spellStart"/>
      <w:r>
        <w:t>Deploymnet</w:t>
      </w:r>
      <w:proofErr w:type="spellEnd"/>
      <w:r>
        <w:t xml:space="preserve"> Request Jira and set up package version, Deployment version, UAT Deployment Link.</w:t>
      </w:r>
    </w:p>
    <w:p w14:paraId="78EC09D7" w14:textId="2569F837" w:rsidR="000449E0" w:rsidRDefault="000449E0" w:rsidP="001530B0">
      <w:pPr>
        <w:rPr>
          <w:rStyle w:val="Hyperlink"/>
        </w:rPr>
      </w:pPr>
      <w:r>
        <w:rPr>
          <w:noProof/>
        </w:rPr>
        <w:lastRenderedPageBreak/>
        <w:drawing>
          <wp:inline distT="0" distB="0" distL="0" distR="0" wp14:anchorId="7CF61057" wp14:editId="239BA732">
            <wp:extent cx="5732145" cy="454342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21A8" w14:textId="77777777" w:rsidR="000449E0" w:rsidRDefault="000449E0" w:rsidP="001530B0">
      <w:pPr>
        <w:rPr>
          <w:rStyle w:val="Hyperlink"/>
          <w:lang w:eastAsia="zh-CN"/>
        </w:rPr>
      </w:pPr>
    </w:p>
    <w:p w14:paraId="14317992" w14:textId="49D52795" w:rsidR="000449E0" w:rsidRDefault="000449E0" w:rsidP="001530B0">
      <w:pPr>
        <w:rPr>
          <w:rStyle w:val="Hyperlink"/>
        </w:rPr>
      </w:pPr>
    </w:p>
    <w:p w14:paraId="65A90FD9" w14:textId="5968D257" w:rsidR="000F534B" w:rsidRDefault="000F534B" w:rsidP="000F534B">
      <w:r>
        <w:rPr>
          <w:rFonts w:hint="eastAsia"/>
          <w:lang w:eastAsia="zh-CN"/>
        </w:rPr>
        <w:t>Rise</w:t>
      </w:r>
      <w:r>
        <w:rPr>
          <w:lang w:eastAsia="zh-CN"/>
        </w:rPr>
        <w:t xml:space="preserve"> to PRT </w:t>
      </w:r>
      <w:r>
        <w:t>Jira and set up Strat run Date and time.</w:t>
      </w:r>
    </w:p>
    <w:p w14:paraId="42596D2B" w14:textId="7BBDD0C0" w:rsidR="000449E0" w:rsidRDefault="000449E0" w:rsidP="001530B0">
      <w:pPr>
        <w:rPr>
          <w:rStyle w:val="Hyperlink"/>
        </w:rPr>
      </w:pPr>
    </w:p>
    <w:p w14:paraId="3BFE568D" w14:textId="595E8ACB" w:rsidR="000449E0" w:rsidRDefault="000F534B" w:rsidP="001530B0">
      <w:pPr>
        <w:rPr>
          <w:rStyle w:val="Hyperlink"/>
        </w:rPr>
      </w:pPr>
      <w:r>
        <w:rPr>
          <w:noProof/>
        </w:rPr>
        <w:lastRenderedPageBreak/>
        <w:drawing>
          <wp:inline distT="0" distB="0" distL="0" distR="0" wp14:anchorId="060E21AE" wp14:editId="7AACFC78">
            <wp:extent cx="5732145" cy="413385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5C74" w14:textId="061074E2" w:rsidR="000449E0" w:rsidRDefault="000449E0" w:rsidP="001530B0">
      <w:pPr>
        <w:rPr>
          <w:rStyle w:val="Hyperlink"/>
        </w:rPr>
      </w:pPr>
    </w:p>
    <w:p w14:paraId="4060B20E" w14:textId="587AF197" w:rsidR="000449E0" w:rsidRDefault="000449E0" w:rsidP="001530B0">
      <w:pPr>
        <w:rPr>
          <w:rStyle w:val="Hyperlink"/>
        </w:rPr>
      </w:pPr>
    </w:p>
    <w:p w14:paraId="7F9304D8" w14:textId="462DCE40" w:rsidR="00FF31C3" w:rsidRDefault="00FF31C3" w:rsidP="001530B0">
      <w:pPr>
        <w:rPr>
          <w:rStyle w:val="Hyperlink"/>
        </w:rPr>
      </w:pPr>
    </w:p>
    <w:p w14:paraId="664E49C9" w14:textId="64718A5F" w:rsidR="00FF31C3" w:rsidRDefault="00FF31C3" w:rsidP="001530B0">
      <w:pPr>
        <w:rPr>
          <w:rStyle w:val="Hyperlink"/>
        </w:rPr>
      </w:pPr>
    </w:p>
    <w:p w14:paraId="72D63CFE" w14:textId="670C11ED" w:rsidR="00FF31C3" w:rsidRPr="00FF31C3" w:rsidRDefault="00FF31C3" w:rsidP="001530B0">
      <w:pPr>
        <w:rPr>
          <w:lang w:eastAsia="zh-CN"/>
        </w:rPr>
      </w:pPr>
      <w:r w:rsidRPr="00FF31C3">
        <w:rPr>
          <w:lang w:eastAsia="zh-CN"/>
        </w:rPr>
        <w:t xml:space="preserve">The workflow below shows that deployment status </w:t>
      </w:r>
      <w:proofErr w:type="gramStart"/>
      <w:r w:rsidRPr="00FF31C3">
        <w:rPr>
          <w:lang w:eastAsia="zh-CN"/>
        </w:rPr>
        <w:t>require</w:t>
      </w:r>
      <w:proofErr w:type="gramEnd"/>
      <w:r w:rsidRPr="00FF31C3">
        <w:rPr>
          <w:lang w:eastAsia="zh-CN"/>
        </w:rPr>
        <w:t xml:space="preserve"> an approval from SIT, UAT, or Prod approver before actual requesting for deployment. This approver is assigned by the application project owner in JIRA</w:t>
      </w:r>
    </w:p>
    <w:p w14:paraId="4F37647A" w14:textId="3CC91060" w:rsidR="00FF31C3" w:rsidRDefault="000F534B" w:rsidP="001530B0">
      <w:r w:rsidRPr="000F534B">
        <w:rPr>
          <w:noProof/>
        </w:rPr>
        <w:lastRenderedPageBreak/>
        <w:drawing>
          <wp:inline distT="0" distB="0" distL="0" distR="0" wp14:anchorId="3ADDF41E" wp14:editId="1766C7FA">
            <wp:extent cx="5732145" cy="523938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CFF9" w14:textId="77777777" w:rsidR="00FF31C3" w:rsidRDefault="00FF31C3" w:rsidP="001530B0"/>
    <w:p w14:paraId="560C8D04" w14:textId="77777777" w:rsidR="001E71F4" w:rsidRDefault="00C9615C" w:rsidP="001E71F4">
      <w:pPr>
        <w:pStyle w:val="Heading2"/>
      </w:pPr>
      <w:bookmarkStart w:id="19" w:name="_Toc113282598"/>
      <w:r>
        <w:t>Application verif</w:t>
      </w:r>
      <w:r w:rsidR="00CF41B5">
        <w:t>ication</w:t>
      </w:r>
      <w:bookmarkEnd w:id="19"/>
    </w:p>
    <w:p w14:paraId="3A8AB4E9" w14:textId="2D15E7B4" w:rsidR="00BD1039" w:rsidRDefault="00C9615C" w:rsidP="00864255">
      <w:pPr>
        <w:rPr>
          <w:lang w:eastAsia="zh-CN"/>
        </w:rPr>
      </w:pPr>
      <w:r>
        <w:rPr>
          <w:lang w:eastAsia="zh-CN"/>
        </w:rPr>
        <w:t xml:space="preserve">After </w:t>
      </w:r>
      <w:r w:rsidR="001530B0">
        <w:rPr>
          <w:lang w:eastAsia="zh-CN"/>
        </w:rPr>
        <w:t>the above components</w:t>
      </w:r>
      <w:r w:rsidR="000D26BC">
        <w:rPr>
          <w:lang w:eastAsia="zh-CN"/>
        </w:rPr>
        <w:t xml:space="preserve"> </w:t>
      </w:r>
      <w:r w:rsidR="001530B0">
        <w:rPr>
          <w:lang w:eastAsia="zh-CN"/>
        </w:rPr>
        <w:t>are</w:t>
      </w:r>
      <w:r w:rsidR="000D26BC">
        <w:rPr>
          <w:lang w:eastAsia="zh-CN"/>
        </w:rPr>
        <w:t xml:space="preserve"> deployed</w:t>
      </w:r>
      <w:r>
        <w:rPr>
          <w:lang w:eastAsia="zh-CN"/>
        </w:rPr>
        <w:t xml:space="preserve">, </w:t>
      </w:r>
      <w:r w:rsidR="00392F38">
        <w:rPr>
          <w:lang w:eastAsia="zh-CN"/>
        </w:rPr>
        <w:t xml:space="preserve">the </w:t>
      </w:r>
      <w:r w:rsidR="00E907DF">
        <w:rPr>
          <w:lang w:eastAsia="zh-CN"/>
        </w:rPr>
        <w:t xml:space="preserve">developer </w:t>
      </w:r>
      <w:r w:rsidR="0021404C">
        <w:rPr>
          <w:lang w:eastAsia="zh-CN"/>
        </w:rPr>
        <w:t xml:space="preserve">can </w:t>
      </w:r>
      <w:r w:rsidR="00E907DF">
        <w:rPr>
          <w:lang w:eastAsia="zh-CN"/>
        </w:rPr>
        <w:t>verify the function</w:t>
      </w:r>
      <w:r w:rsidR="00CF41B5">
        <w:rPr>
          <w:lang w:eastAsia="zh-CN"/>
        </w:rPr>
        <w:t xml:space="preserve"> via </w:t>
      </w:r>
      <w:r w:rsidR="00C76874">
        <w:rPr>
          <w:lang w:eastAsia="zh-CN"/>
        </w:rPr>
        <w:t>browser</w:t>
      </w:r>
      <w:r w:rsidR="00555AAE">
        <w:rPr>
          <w:lang w:eastAsia="zh-CN"/>
        </w:rPr>
        <w:t xml:space="preserve"> </w:t>
      </w:r>
      <w:r w:rsidR="0021404C">
        <w:rPr>
          <w:lang w:eastAsia="zh-CN"/>
        </w:rPr>
        <w:t>using</w:t>
      </w:r>
      <w:r w:rsidR="001530B0">
        <w:rPr>
          <w:lang w:eastAsia="zh-CN"/>
        </w:rPr>
        <w:t xml:space="preserve"> SIT test cases</w:t>
      </w:r>
      <w:r w:rsidR="00E907DF">
        <w:rPr>
          <w:lang w:eastAsia="zh-CN"/>
        </w:rPr>
        <w:t>.</w:t>
      </w:r>
    </w:p>
    <w:p w14:paraId="3C669CD0" w14:textId="3DC845B1" w:rsidR="00971D06" w:rsidRDefault="00971D06" w:rsidP="00864255">
      <w:pPr>
        <w:rPr>
          <w:lang w:eastAsia="zh-CN"/>
        </w:rPr>
      </w:pPr>
      <w:r>
        <w:rPr>
          <w:rFonts w:hint="eastAsia"/>
          <w:lang w:eastAsia="zh-CN"/>
        </w:rPr>
        <w:t>U</w:t>
      </w:r>
      <w:r>
        <w:rPr>
          <w:lang w:eastAsia="zh-CN"/>
        </w:rPr>
        <w:t>RL:</w:t>
      </w:r>
      <w:r w:rsidRPr="00971D06">
        <w:t xml:space="preserve"> </w:t>
      </w:r>
      <w:hyperlink r:id="rId27" w:history="1">
        <w:proofErr w:type="spellStart"/>
        <w:r w:rsidR="000E4B0E">
          <w:rPr>
            <w:rStyle w:val="Hyperlink"/>
          </w:rPr>
          <w:t>WMD</w:t>
        </w:r>
        <w:r w:rsidR="000E4B0E">
          <w:rPr>
            <w:rStyle w:val="Hyperlink"/>
          </w:rPr>
          <w:t>內容管理系統</w:t>
        </w:r>
        <w:proofErr w:type="spellEnd"/>
        <w:r w:rsidR="000E4B0E">
          <w:rPr>
            <w:rStyle w:val="Hyperlink"/>
          </w:rPr>
          <w:t xml:space="preserve"> (adobecqms.net)</w:t>
        </w:r>
      </w:hyperlink>
    </w:p>
    <w:p w14:paraId="301CC332" w14:textId="1B661E0E" w:rsidR="00971D06" w:rsidRPr="00971D06" w:rsidRDefault="000E4B0E" w:rsidP="00864255">
      <w:pPr>
        <w:rPr>
          <w:lang w:eastAsia="zh-CN"/>
        </w:rPr>
      </w:pPr>
      <w:r w:rsidRPr="000E4B0E">
        <w:rPr>
          <w:noProof/>
          <w:lang w:eastAsia="zh-CN"/>
        </w:rPr>
        <w:lastRenderedPageBreak/>
        <w:drawing>
          <wp:inline distT="0" distB="0" distL="0" distR="0" wp14:anchorId="379BBC27" wp14:editId="12AD9B59">
            <wp:extent cx="4621306" cy="2206473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8975" cy="22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1C0B" w14:textId="77777777" w:rsidR="001E71F4" w:rsidRPr="001E71F4" w:rsidRDefault="001E71F4" w:rsidP="001E71F4">
      <w:pPr>
        <w:rPr>
          <w:lang w:eastAsia="zh-CN"/>
        </w:rPr>
      </w:pPr>
    </w:p>
    <w:p w14:paraId="3A7FC430" w14:textId="77777777" w:rsidR="001E71F4" w:rsidRDefault="001E71F4" w:rsidP="001E71F4">
      <w:pPr>
        <w:pStyle w:val="Heading2"/>
      </w:pPr>
      <w:bookmarkStart w:id="20" w:name="_Toc113282599"/>
      <w:r>
        <w:t>Security</w:t>
      </w:r>
      <w:bookmarkEnd w:id="20"/>
    </w:p>
    <w:p w14:paraId="52963862" w14:textId="77777777" w:rsidR="00864255" w:rsidRPr="001E71F4" w:rsidRDefault="00864255" w:rsidP="00864255">
      <w:pPr>
        <w:rPr>
          <w:lang w:eastAsia="zh-CN"/>
        </w:rPr>
      </w:pPr>
      <w:r>
        <w:rPr>
          <w:lang w:eastAsia="zh-CN"/>
        </w:rPr>
        <w:t>N/A</w:t>
      </w:r>
    </w:p>
    <w:p w14:paraId="67FDE45C" w14:textId="77777777" w:rsidR="001E71F4" w:rsidRPr="001E71F4" w:rsidRDefault="001E71F4" w:rsidP="001E71F4">
      <w:pPr>
        <w:rPr>
          <w:lang w:eastAsia="zh-CN"/>
        </w:rPr>
      </w:pPr>
    </w:p>
    <w:p w14:paraId="122E98AF" w14:textId="77777777" w:rsidR="00CA7344" w:rsidRDefault="001E71F4" w:rsidP="001E71F4">
      <w:pPr>
        <w:pStyle w:val="Heading2"/>
      </w:pPr>
      <w:bookmarkStart w:id="21" w:name="_Toc113282600"/>
      <w:r>
        <w:t>Others</w:t>
      </w:r>
      <w:bookmarkEnd w:id="21"/>
    </w:p>
    <w:p w14:paraId="20A41D56" w14:textId="77777777" w:rsidR="00864255" w:rsidRPr="001E71F4" w:rsidRDefault="00864255" w:rsidP="00864255">
      <w:pPr>
        <w:rPr>
          <w:lang w:eastAsia="zh-CN"/>
        </w:rPr>
      </w:pPr>
      <w:r>
        <w:rPr>
          <w:lang w:eastAsia="zh-CN"/>
        </w:rPr>
        <w:t>N/A</w:t>
      </w:r>
    </w:p>
    <w:p w14:paraId="530622B7" w14:textId="77777777" w:rsidR="00CA7344" w:rsidRDefault="00CA7344" w:rsidP="00CA7344">
      <w:pPr>
        <w:rPr>
          <w:lang w:eastAsia="zh-CN"/>
        </w:rPr>
      </w:pPr>
    </w:p>
    <w:p w14:paraId="2D6EA258" w14:textId="77777777" w:rsidR="00E83FBD" w:rsidRPr="008E592D" w:rsidRDefault="001E71F4" w:rsidP="00E83FBD">
      <w:pPr>
        <w:pStyle w:val="Heading1"/>
      </w:pPr>
      <w:bookmarkStart w:id="22" w:name="_Toc113282601"/>
      <w:r>
        <w:t xml:space="preserve">References and </w:t>
      </w:r>
      <w:r w:rsidR="00E83FBD">
        <w:t>Remark</w:t>
      </w:r>
      <w:r>
        <w:t>s</w:t>
      </w:r>
      <w:bookmarkEnd w:id="22"/>
    </w:p>
    <w:p w14:paraId="0856D7F9" w14:textId="77777777" w:rsidR="00995662" w:rsidRDefault="00CF41B5" w:rsidP="00E83FBD">
      <w:pPr>
        <w:rPr>
          <w:lang w:eastAsia="zh-CN"/>
        </w:rPr>
      </w:pPr>
      <w:r>
        <w:rPr>
          <w:lang w:eastAsia="zh-CN"/>
        </w:rPr>
        <w:t>N/A</w:t>
      </w:r>
    </w:p>
    <w:p w14:paraId="06A8224F" w14:textId="77777777" w:rsidR="00C72C18" w:rsidRPr="00CD25C6" w:rsidRDefault="00C72C18" w:rsidP="00C72C18">
      <w:pPr>
        <w:pStyle w:val="Heading1"/>
      </w:pPr>
      <w:bookmarkStart w:id="23" w:name="_Toc113282602"/>
      <w:r>
        <w:t>Appendix</w:t>
      </w:r>
      <w:bookmarkEnd w:id="23"/>
    </w:p>
    <w:p w14:paraId="7B38E2AC" w14:textId="77777777" w:rsidR="00B743E2" w:rsidRPr="005566B5" w:rsidRDefault="0057410E" w:rsidP="00B743E2">
      <w:pPr>
        <w:rPr>
          <w:lang w:eastAsia="zh-CN"/>
        </w:rPr>
      </w:pPr>
      <w:r>
        <w:rPr>
          <w:lang w:eastAsia="zh-CN"/>
        </w:rPr>
        <w:t>N/A</w:t>
      </w:r>
    </w:p>
    <w:sectPr w:rsidR="00B743E2" w:rsidRPr="005566B5" w:rsidSect="00B76A11">
      <w:pgSz w:w="11907" w:h="16840" w:code="9"/>
      <w:pgMar w:top="1800" w:right="1440" w:bottom="1440" w:left="1440" w:header="1800" w:footer="864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919F3" w14:textId="77777777" w:rsidR="00476682" w:rsidRDefault="00476682">
      <w:r>
        <w:separator/>
      </w:r>
    </w:p>
  </w:endnote>
  <w:endnote w:type="continuationSeparator" w:id="0">
    <w:p w14:paraId="78C671E9" w14:textId="77777777" w:rsidR="00476682" w:rsidRDefault="004766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A7E0E" w14:textId="77777777" w:rsidR="0086669C" w:rsidRDefault="008666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55400" w14:textId="1D128FFC" w:rsidR="00A64E18" w:rsidRDefault="004520A1" w:rsidP="00B9241A">
    <w:pPr>
      <w:pStyle w:val="Footer"/>
      <w:tabs>
        <w:tab w:val="clear" w:pos="4320"/>
        <w:tab w:val="clear" w:pos="8640"/>
        <w:tab w:val="left" w:pos="2595"/>
      </w:tabs>
    </w:pPr>
    <w:r>
      <w:rPr>
        <w:noProof/>
        <w:lang w:eastAsia="zh-CN" w:bidi="th-TH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E8CB725" wp14:editId="6F11E888">
              <wp:simplePos x="0" y="0"/>
              <wp:positionH relativeFrom="column">
                <wp:posOffset>0</wp:posOffset>
              </wp:positionH>
              <wp:positionV relativeFrom="paragraph">
                <wp:posOffset>50800</wp:posOffset>
              </wp:positionV>
              <wp:extent cx="5715000" cy="0"/>
              <wp:effectExtent l="0" t="0" r="0" b="0"/>
              <wp:wrapNone/>
              <wp:docPr id="2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150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5CFC50" id="Line 1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pt" to="450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"/>
          </w:pict>
        </mc:Fallback>
      </mc:AlternateContent>
    </w:r>
  </w:p>
  <w:p w14:paraId="4634336E" w14:textId="004EBEAB" w:rsidR="00A64E18" w:rsidRPr="00EF4A08" w:rsidRDefault="0086669C" w:rsidP="0086669C">
    <w:pPr>
      <w:pStyle w:val="Footer"/>
      <w:tabs>
        <w:tab w:val="clear" w:pos="4320"/>
        <w:tab w:val="clear" w:pos="8640"/>
        <w:tab w:val="left" w:pos="2595"/>
      </w:tabs>
      <w:jc w:val="both"/>
      <w:rPr>
        <w:sz w:val="18"/>
        <w:szCs w:val="18"/>
        <w:lang w:eastAsia="zh-CN"/>
      </w:rPr>
    </w:pPr>
    <w:r>
      <w:rPr>
        <w:sz w:val="18"/>
        <w:szCs w:val="18"/>
        <w:lang w:eastAsia="zh-CN"/>
      </w:rPr>
      <w:t>WMD</w:t>
    </w:r>
    <w:r w:rsidR="00A64E18" w:rsidRPr="00EF4A08">
      <w:rPr>
        <w:sz w:val="18"/>
        <w:szCs w:val="18"/>
      </w:rPr>
      <w:t>–</w:t>
    </w:r>
    <w:r w:rsidR="00A64E18">
      <w:rPr>
        <w:sz w:val="18"/>
        <w:szCs w:val="18"/>
      </w:rPr>
      <w:t xml:space="preserve"> </w:t>
    </w:r>
    <w:r w:rsidR="00A64E18" w:rsidRPr="00532756">
      <w:rPr>
        <w:sz w:val="18"/>
        <w:szCs w:val="18"/>
      </w:rPr>
      <w:t>Installation Manual</w:t>
    </w:r>
    <w:r w:rsidR="00A64E18">
      <w:rPr>
        <w:sz w:val="18"/>
        <w:szCs w:val="18"/>
      </w:rPr>
      <w:tab/>
    </w:r>
    <w:r w:rsidR="00A64E18">
      <w:rPr>
        <w:sz w:val="18"/>
        <w:szCs w:val="18"/>
      </w:rPr>
      <w:tab/>
    </w:r>
    <w:r w:rsidR="00A64E18">
      <w:rPr>
        <w:color w:val="0000FF"/>
        <w:sz w:val="18"/>
        <w:szCs w:val="18"/>
      </w:rPr>
      <w:tab/>
    </w:r>
    <w:r w:rsidR="00A64E18">
      <w:rPr>
        <w:sz w:val="18"/>
        <w:szCs w:val="18"/>
      </w:rPr>
      <w:tab/>
    </w:r>
    <w:r w:rsidR="00A64E18">
      <w:rPr>
        <w:sz w:val="18"/>
        <w:szCs w:val="18"/>
      </w:rPr>
      <w:tab/>
    </w:r>
    <w:r w:rsidR="00A64E18">
      <w:rPr>
        <w:sz w:val="18"/>
        <w:szCs w:val="18"/>
      </w:rPr>
      <w:tab/>
    </w:r>
    <w:r w:rsidR="00A64E18" w:rsidRPr="00EF4A08">
      <w:rPr>
        <w:sz w:val="18"/>
        <w:szCs w:val="18"/>
      </w:rPr>
      <w:t xml:space="preserve">Page </w:t>
    </w:r>
    <w:r w:rsidR="00A64E18" w:rsidRPr="00EF4A08">
      <w:rPr>
        <w:sz w:val="18"/>
        <w:szCs w:val="18"/>
      </w:rPr>
      <w:fldChar w:fldCharType="begin"/>
    </w:r>
    <w:r w:rsidR="00A64E18" w:rsidRPr="00EF4A08">
      <w:rPr>
        <w:sz w:val="18"/>
        <w:szCs w:val="18"/>
      </w:rPr>
      <w:instrText xml:space="preserve"> PAGE </w:instrText>
    </w:r>
    <w:r w:rsidR="00A64E18" w:rsidRPr="00EF4A08">
      <w:rPr>
        <w:sz w:val="18"/>
        <w:szCs w:val="18"/>
      </w:rPr>
      <w:fldChar w:fldCharType="separate"/>
    </w:r>
    <w:r w:rsidR="00392F38">
      <w:rPr>
        <w:noProof/>
        <w:sz w:val="18"/>
        <w:szCs w:val="18"/>
      </w:rPr>
      <w:t>8</w:t>
    </w:r>
    <w:r w:rsidR="00A64E18" w:rsidRPr="00EF4A08">
      <w:rPr>
        <w:sz w:val="18"/>
        <w:szCs w:val="18"/>
      </w:rPr>
      <w:fldChar w:fldCharType="end"/>
    </w:r>
    <w:r w:rsidR="00A64E18" w:rsidRPr="00EF4A08">
      <w:rPr>
        <w:sz w:val="18"/>
        <w:szCs w:val="18"/>
      </w:rPr>
      <w:t xml:space="preserve"> of </w:t>
    </w:r>
    <w:r w:rsidR="00A64E18" w:rsidRPr="00EF4A08">
      <w:rPr>
        <w:sz w:val="18"/>
        <w:szCs w:val="18"/>
      </w:rPr>
      <w:fldChar w:fldCharType="begin"/>
    </w:r>
    <w:r w:rsidR="00A64E18" w:rsidRPr="00EF4A08">
      <w:rPr>
        <w:sz w:val="18"/>
        <w:szCs w:val="18"/>
      </w:rPr>
      <w:instrText xml:space="preserve"> NUMPAGES </w:instrText>
    </w:r>
    <w:r w:rsidR="00A64E18" w:rsidRPr="00EF4A08">
      <w:rPr>
        <w:sz w:val="18"/>
        <w:szCs w:val="18"/>
      </w:rPr>
      <w:fldChar w:fldCharType="separate"/>
    </w:r>
    <w:r w:rsidR="00392F38">
      <w:rPr>
        <w:noProof/>
        <w:sz w:val="18"/>
        <w:szCs w:val="18"/>
      </w:rPr>
      <w:t>9</w:t>
    </w:r>
    <w:r w:rsidR="00A64E18" w:rsidRPr="00EF4A08"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89FE1" w14:textId="77777777" w:rsidR="0086669C" w:rsidRDefault="0086669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1E0" w:firstRow="1" w:lastRow="1" w:firstColumn="1" w:lastColumn="1" w:noHBand="0" w:noVBand="0"/>
    </w:tblPr>
    <w:tblGrid>
      <w:gridCol w:w="2970"/>
      <w:gridCol w:w="2972"/>
      <w:gridCol w:w="3085"/>
    </w:tblGrid>
    <w:tr w:rsidR="00A64E18" w:rsidRPr="00FD29AF" w14:paraId="5B8AFF1A" w14:textId="77777777" w:rsidTr="00FD29AF">
      <w:tc>
        <w:tcPr>
          <w:tcW w:w="3284" w:type="dxa"/>
        </w:tcPr>
        <w:p w14:paraId="4E63F5ED" w14:textId="77777777" w:rsidR="00A64E18" w:rsidRPr="00FD29AF" w:rsidRDefault="00A64E18" w:rsidP="00FD29AF">
          <w:pPr>
            <w:pStyle w:val="Footer"/>
            <w:jc w:val="both"/>
            <w:rPr>
              <w:rFonts w:cs="Arial"/>
              <w:sz w:val="16"/>
              <w:szCs w:val="22"/>
            </w:rPr>
          </w:pPr>
          <w:r w:rsidRPr="00FD29AF">
            <w:rPr>
              <w:rFonts w:cs="Arial" w:hint="eastAsia"/>
              <w:sz w:val="16"/>
              <w:szCs w:val="22"/>
            </w:rPr>
            <w:t>Template V</w:t>
          </w:r>
          <w:r w:rsidRPr="00FD29AF">
            <w:rPr>
              <w:rFonts w:cs="Arial"/>
              <w:sz w:val="16"/>
              <w:szCs w:val="22"/>
            </w:rPr>
            <w:t xml:space="preserve">ersion: </w:t>
          </w:r>
          <w:r w:rsidRPr="00FD29AF">
            <w:rPr>
              <w:rFonts w:cs="Arial" w:hint="eastAsia"/>
              <w:sz w:val="16"/>
              <w:szCs w:val="22"/>
            </w:rPr>
            <w:t>0</w:t>
          </w:r>
          <w:r w:rsidRPr="00FD29AF">
            <w:rPr>
              <w:rFonts w:cs="Arial"/>
              <w:sz w:val="16"/>
              <w:szCs w:val="22"/>
            </w:rPr>
            <w:t>1</w:t>
          </w:r>
          <w:r w:rsidRPr="00FD29AF">
            <w:rPr>
              <w:rFonts w:cs="Arial" w:hint="eastAsia"/>
              <w:sz w:val="16"/>
              <w:szCs w:val="22"/>
            </w:rPr>
            <w:t>.0</w:t>
          </w:r>
          <w:r w:rsidRPr="00FD29AF">
            <w:rPr>
              <w:rFonts w:cs="Arial"/>
              <w:sz w:val="16"/>
              <w:szCs w:val="22"/>
            </w:rPr>
            <w:t xml:space="preserve">0                                            </w:t>
          </w:r>
        </w:p>
      </w:tc>
      <w:tc>
        <w:tcPr>
          <w:tcW w:w="3285" w:type="dxa"/>
        </w:tcPr>
        <w:p w14:paraId="6BDE7244" w14:textId="77777777" w:rsidR="00A64E18" w:rsidRPr="00FD29AF" w:rsidRDefault="00A64E18" w:rsidP="00FD29AF">
          <w:pPr>
            <w:pStyle w:val="Footer"/>
            <w:jc w:val="center"/>
            <w:rPr>
              <w:rFonts w:cs="Arial"/>
              <w:sz w:val="16"/>
              <w:szCs w:val="22"/>
            </w:rPr>
          </w:pPr>
          <w:r w:rsidRPr="00FD29AF">
            <w:rPr>
              <w:rFonts w:cs="Arial" w:hint="eastAsia"/>
              <w:sz w:val="16"/>
              <w:szCs w:val="22"/>
            </w:rPr>
            <w:t xml:space="preserve">AIA </w:t>
          </w:r>
          <w:r w:rsidRPr="00FD29AF">
            <w:rPr>
              <w:rFonts w:cs="Arial"/>
              <w:sz w:val="16"/>
              <w:szCs w:val="22"/>
            </w:rPr>
            <w:t>- A</w:t>
          </w:r>
          <w:r w:rsidRPr="00FD29AF">
            <w:rPr>
              <w:rFonts w:cs="Arial" w:hint="eastAsia"/>
              <w:sz w:val="16"/>
              <w:szCs w:val="22"/>
            </w:rPr>
            <w:t xml:space="preserve">ll </w:t>
          </w:r>
          <w:r w:rsidRPr="00FD29AF">
            <w:rPr>
              <w:rFonts w:cs="Arial"/>
              <w:sz w:val="16"/>
              <w:szCs w:val="22"/>
            </w:rPr>
            <w:t>R</w:t>
          </w:r>
          <w:r w:rsidRPr="00FD29AF">
            <w:rPr>
              <w:rFonts w:cs="Arial" w:hint="eastAsia"/>
              <w:sz w:val="16"/>
              <w:szCs w:val="22"/>
            </w:rPr>
            <w:t xml:space="preserve">ights </w:t>
          </w:r>
          <w:r w:rsidRPr="00FD29AF">
            <w:rPr>
              <w:rFonts w:cs="Arial"/>
              <w:sz w:val="16"/>
              <w:szCs w:val="22"/>
            </w:rPr>
            <w:t>R</w:t>
          </w:r>
          <w:r w:rsidRPr="00FD29AF">
            <w:rPr>
              <w:rFonts w:cs="Arial" w:hint="eastAsia"/>
              <w:sz w:val="16"/>
              <w:szCs w:val="22"/>
            </w:rPr>
            <w:t>eserved</w:t>
          </w:r>
        </w:p>
      </w:tc>
      <w:tc>
        <w:tcPr>
          <w:tcW w:w="3462" w:type="dxa"/>
        </w:tcPr>
        <w:p w14:paraId="4FD28D7E" w14:textId="77777777" w:rsidR="00A64E18" w:rsidRPr="00FD29AF" w:rsidRDefault="00A64E18" w:rsidP="00FD29AF">
          <w:pPr>
            <w:pStyle w:val="Footer"/>
            <w:jc w:val="right"/>
            <w:rPr>
              <w:rFonts w:cs="Arial"/>
              <w:sz w:val="16"/>
              <w:szCs w:val="22"/>
            </w:rPr>
          </w:pPr>
          <w:r w:rsidRPr="00FD29AF">
            <w:rPr>
              <w:rFonts w:cs="Arial"/>
              <w:sz w:val="16"/>
              <w:szCs w:val="22"/>
            </w:rPr>
            <w:t xml:space="preserve">Page </w:t>
          </w:r>
          <w:r w:rsidRPr="00FD29AF">
            <w:rPr>
              <w:rFonts w:cs="Arial"/>
              <w:sz w:val="16"/>
              <w:szCs w:val="22"/>
            </w:rPr>
            <w:fldChar w:fldCharType="begin"/>
          </w:r>
          <w:r w:rsidRPr="00FD29AF">
            <w:rPr>
              <w:rFonts w:cs="Arial"/>
              <w:sz w:val="16"/>
              <w:szCs w:val="22"/>
            </w:rPr>
            <w:instrText xml:space="preserve"> PAGE </w:instrText>
          </w:r>
          <w:r w:rsidRPr="00FD29AF">
            <w:rPr>
              <w:rFonts w:cs="Arial"/>
              <w:sz w:val="16"/>
              <w:szCs w:val="22"/>
            </w:rPr>
            <w:fldChar w:fldCharType="separate"/>
          </w:r>
          <w:r w:rsidRPr="00FD29AF">
            <w:rPr>
              <w:rFonts w:cs="Arial"/>
              <w:noProof/>
              <w:sz w:val="16"/>
              <w:szCs w:val="22"/>
            </w:rPr>
            <w:t>i</w:t>
          </w:r>
          <w:r w:rsidRPr="00FD29AF">
            <w:rPr>
              <w:rFonts w:cs="Arial"/>
              <w:sz w:val="16"/>
              <w:szCs w:val="22"/>
            </w:rPr>
            <w:fldChar w:fldCharType="end"/>
          </w:r>
        </w:p>
      </w:tc>
    </w:tr>
  </w:tbl>
  <w:p w14:paraId="7E696A99" w14:textId="77777777" w:rsidR="00A64E18" w:rsidRDefault="00A64E18">
    <w:pPr>
      <w:pStyle w:val="Footer"/>
      <w:rPr>
        <w:lang w:eastAsia="zh-C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27184" w14:textId="77777777" w:rsidR="00476682" w:rsidRDefault="00476682">
      <w:r>
        <w:separator/>
      </w:r>
    </w:p>
  </w:footnote>
  <w:footnote w:type="continuationSeparator" w:id="0">
    <w:p w14:paraId="3E45E150" w14:textId="77777777" w:rsidR="00476682" w:rsidRDefault="004766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AE8DD" w14:textId="77777777" w:rsidR="0086669C" w:rsidRDefault="0086669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0E34C" w14:textId="16ACC059" w:rsidR="00A64E18" w:rsidRDefault="004520A1" w:rsidP="00F80655">
    <w:pPr>
      <w:rPr>
        <w:rFonts w:cs="Arial"/>
        <w:b/>
      </w:rPr>
    </w:pPr>
    <w:r w:rsidRPr="00AC5DEA">
      <w:rPr>
        <w:rFonts w:cs="Arial"/>
        <w:b/>
        <w:noProof/>
      </w:rPr>
      <w:drawing>
        <wp:inline distT="0" distB="0" distL="0" distR="0" wp14:anchorId="433481C5" wp14:editId="0AAC5503">
          <wp:extent cx="513080" cy="506730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3080" cy="506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43857" w:rsidRPr="00D43857">
      <w:t xml:space="preserve"> </w:t>
    </w:r>
    <w:r w:rsidR="00D43857" w:rsidRPr="00D43857">
      <w:rPr>
        <w:rFonts w:cs="Arial"/>
        <w:b/>
      </w:rPr>
      <w:t>AIA International Limited</w:t>
    </w:r>
  </w:p>
  <w:p w14:paraId="5FBCC1EF" w14:textId="2E3CFFCB" w:rsidR="00A64E18" w:rsidRPr="00D75D24" w:rsidRDefault="004520A1" w:rsidP="00F80655">
    <w:pPr>
      <w:rPr>
        <w:rFonts w:cs="Arial"/>
        <w:b/>
        <w:sz w:val="15"/>
        <w:szCs w:val="15"/>
      </w:rPr>
    </w:pPr>
    <w:r>
      <w:rPr>
        <w:noProof/>
        <w:lang w:eastAsia="zh-CN" w:bidi="th-TH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F49D566" wp14:editId="28BB2311">
              <wp:simplePos x="0" y="0"/>
              <wp:positionH relativeFrom="column">
                <wp:posOffset>0</wp:posOffset>
              </wp:positionH>
              <wp:positionV relativeFrom="paragraph">
                <wp:posOffset>106680</wp:posOffset>
              </wp:positionV>
              <wp:extent cx="5715000" cy="0"/>
              <wp:effectExtent l="0" t="0" r="0" b="0"/>
              <wp:wrapNone/>
              <wp:docPr id="3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150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E429D5" id="Line 9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4pt" to="450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0AF60" w14:textId="77777777" w:rsidR="0086669C" w:rsidRDefault="0086669C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DDAE4" w14:textId="77777777" w:rsidR="00A64E18" w:rsidRPr="00E10B59" w:rsidRDefault="00A64E18" w:rsidP="00E10B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B589C8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4392BDD"/>
    <w:multiLevelType w:val="hybridMultilevel"/>
    <w:tmpl w:val="EFA88930"/>
    <w:lvl w:ilvl="0" w:tplc="0409000F">
      <w:start w:val="1"/>
      <w:numFmt w:val="decimal"/>
      <w:lvlText w:val="%1."/>
      <w:lvlJc w:val="left"/>
      <w:pPr>
        <w:tabs>
          <w:tab w:val="num" w:pos="1140"/>
        </w:tabs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3" w15:restartNumberingAfterBreak="0">
    <w:nsid w:val="0C7355C2"/>
    <w:multiLevelType w:val="hybridMultilevel"/>
    <w:tmpl w:val="934A1230"/>
    <w:lvl w:ilvl="0" w:tplc="E0048CF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-216"/>
        </w:tabs>
        <w:ind w:left="-21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4"/>
        </w:tabs>
        <w:ind w:left="20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624"/>
        </w:tabs>
        <w:ind w:left="624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044"/>
        </w:tabs>
        <w:ind w:left="1044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1464"/>
        </w:tabs>
        <w:ind w:left="146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1884"/>
        </w:tabs>
        <w:ind w:left="1884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304"/>
        </w:tabs>
        <w:ind w:left="2304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2724"/>
        </w:tabs>
        <w:ind w:left="2724" w:hanging="420"/>
      </w:pPr>
    </w:lvl>
  </w:abstractNum>
  <w:abstractNum w:abstractNumId="4" w15:restartNumberingAfterBreak="0">
    <w:nsid w:val="0E6569AB"/>
    <w:multiLevelType w:val="hybridMultilevel"/>
    <w:tmpl w:val="2F308C62"/>
    <w:lvl w:ilvl="0" w:tplc="0409000F">
      <w:start w:val="1"/>
      <w:numFmt w:val="decimal"/>
      <w:lvlText w:val="%1."/>
      <w:lvlJc w:val="left"/>
      <w:pPr>
        <w:tabs>
          <w:tab w:val="num" w:pos="1140"/>
        </w:tabs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5" w15:restartNumberingAfterBreak="0">
    <w:nsid w:val="0EBA3A18"/>
    <w:multiLevelType w:val="hybridMultilevel"/>
    <w:tmpl w:val="C90A4038"/>
    <w:lvl w:ilvl="0" w:tplc="69D0B1C0">
      <w:start w:val="1"/>
      <w:numFmt w:val="decimal"/>
      <w:lvlText w:val="%1."/>
      <w:lvlJc w:val="left"/>
      <w:pPr>
        <w:tabs>
          <w:tab w:val="num" w:pos="661"/>
        </w:tabs>
        <w:ind w:left="661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41"/>
        </w:tabs>
        <w:ind w:left="114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61"/>
        </w:tabs>
        <w:ind w:left="156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1"/>
        </w:tabs>
        <w:ind w:left="198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01"/>
        </w:tabs>
        <w:ind w:left="240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21"/>
        </w:tabs>
        <w:ind w:left="282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41"/>
        </w:tabs>
        <w:ind w:left="324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61"/>
        </w:tabs>
        <w:ind w:left="366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81"/>
        </w:tabs>
        <w:ind w:left="4081" w:hanging="420"/>
      </w:pPr>
    </w:lvl>
  </w:abstractNum>
  <w:abstractNum w:abstractNumId="6" w15:restartNumberingAfterBreak="0">
    <w:nsid w:val="22171193"/>
    <w:multiLevelType w:val="hybridMultilevel"/>
    <w:tmpl w:val="D8AC0020"/>
    <w:lvl w:ilvl="0" w:tplc="0409000F">
      <w:start w:val="1"/>
      <w:numFmt w:val="decimal"/>
      <w:lvlText w:val="%1."/>
      <w:lvlJc w:val="left"/>
      <w:pPr>
        <w:tabs>
          <w:tab w:val="num" w:pos="1140"/>
        </w:tabs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7" w15:restartNumberingAfterBreak="0">
    <w:nsid w:val="2A63567C"/>
    <w:multiLevelType w:val="hybridMultilevel"/>
    <w:tmpl w:val="868E7F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81589"/>
    <w:multiLevelType w:val="hybridMultilevel"/>
    <w:tmpl w:val="8C0A06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FF29AF"/>
    <w:multiLevelType w:val="hybridMultilevel"/>
    <w:tmpl w:val="A09E599A"/>
    <w:lvl w:ilvl="0" w:tplc="04090001">
      <w:start w:val="1"/>
      <w:numFmt w:val="bullet"/>
      <w:lvlText w:val=""/>
      <w:lvlJc w:val="left"/>
      <w:pPr>
        <w:tabs>
          <w:tab w:val="num" w:pos="1710"/>
        </w:tabs>
        <w:ind w:left="17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130"/>
        </w:tabs>
        <w:ind w:left="21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50"/>
        </w:tabs>
        <w:ind w:left="25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70"/>
        </w:tabs>
        <w:ind w:left="29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90"/>
        </w:tabs>
        <w:ind w:left="33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810"/>
        </w:tabs>
        <w:ind w:left="38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30"/>
        </w:tabs>
        <w:ind w:left="42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650"/>
        </w:tabs>
        <w:ind w:left="46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070"/>
        </w:tabs>
        <w:ind w:left="5070" w:hanging="420"/>
      </w:pPr>
      <w:rPr>
        <w:rFonts w:ascii="Wingdings" w:hAnsi="Wingdings" w:hint="default"/>
      </w:rPr>
    </w:lvl>
  </w:abstractNum>
  <w:abstractNum w:abstractNumId="10" w15:restartNumberingAfterBreak="0">
    <w:nsid w:val="37980999"/>
    <w:multiLevelType w:val="hybridMultilevel"/>
    <w:tmpl w:val="114E42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796122"/>
    <w:multiLevelType w:val="singleLevel"/>
    <w:tmpl w:val="8EC822C2"/>
    <w:lvl w:ilvl="0">
      <w:start w:val="1"/>
      <w:numFmt w:val="decimal"/>
      <w:pStyle w:val="Bullet"/>
      <w:lvlText w:val="%1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4FFB231D"/>
    <w:multiLevelType w:val="hybridMultilevel"/>
    <w:tmpl w:val="114E42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275D68"/>
    <w:multiLevelType w:val="hybridMultilevel"/>
    <w:tmpl w:val="2FEE021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17B49862">
      <w:start w:val="1"/>
      <w:numFmt w:val="decimal"/>
      <w:lvlText w:val="%3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587E295F"/>
    <w:multiLevelType w:val="singleLevel"/>
    <w:tmpl w:val="C5B8C05C"/>
    <w:lvl w:ilvl="0">
      <w:start w:val="1"/>
      <w:numFmt w:val="bullet"/>
      <w:pStyle w:val="TextBullet1"/>
      <w:lvlText w:val=""/>
      <w:lvlJc w:val="left"/>
      <w:pPr>
        <w:tabs>
          <w:tab w:val="num" w:pos="1080"/>
        </w:tabs>
        <w:ind w:left="1080" w:hanging="533"/>
      </w:pPr>
      <w:rPr>
        <w:rFonts w:ascii="Symbol" w:hAnsi="Symbol" w:hint="default"/>
      </w:rPr>
    </w:lvl>
  </w:abstractNum>
  <w:abstractNum w:abstractNumId="15" w15:restartNumberingAfterBreak="0">
    <w:nsid w:val="62B5159D"/>
    <w:multiLevelType w:val="hybridMultilevel"/>
    <w:tmpl w:val="114E42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ED41F0"/>
    <w:multiLevelType w:val="multilevel"/>
    <w:tmpl w:val="B32AF6E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3.%1.%2.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7" w15:restartNumberingAfterBreak="0">
    <w:nsid w:val="6F66748D"/>
    <w:multiLevelType w:val="hybridMultilevel"/>
    <w:tmpl w:val="10E6A5E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70B77F0A"/>
    <w:multiLevelType w:val="hybridMultilevel"/>
    <w:tmpl w:val="B8D44F98"/>
    <w:lvl w:ilvl="0" w:tplc="0409000F">
      <w:start w:val="1"/>
      <w:numFmt w:val="decimal"/>
      <w:lvlText w:val="%1."/>
      <w:lvlJc w:val="left"/>
      <w:pPr>
        <w:tabs>
          <w:tab w:val="num" w:pos="1140"/>
        </w:tabs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19" w15:restartNumberingAfterBreak="0">
    <w:nsid w:val="77B40287"/>
    <w:multiLevelType w:val="hybridMultilevel"/>
    <w:tmpl w:val="61346AC6"/>
    <w:lvl w:ilvl="0" w:tplc="0409000F">
      <w:start w:val="1"/>
      <w:numFmt w:val="decimal"/>
      <w:lvlText w:val="%1."/>
      <w:lvlJc w:val="left"/>
      <w:pPr>
        <w:tabs>
          <w:tab w:val="num" w:pos="1140"/>
        </w:tabs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20" w15:restartNumberingAfterBreak="0">
    <w:nsid w:val="7B7D467A"/>
    <w:multiLevelType w:val="hybridMultilevel"/>
    <w:tmpl w:val="EE945208"/>
    <w:lvl w:ilvl="0" w:tplc="9DE4BE4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CE7099F"/>
    <w:multiLevelType w:val="hybridMultilevel"/>
    <w:tmpl w:val="9AF2AC86"/>
    <w:lvl w:ilvl="0" w:tplc="0409000F">
      <w:start w:val="1"/>
      <w:numFmt w:val="decimal"/>
      <w:lvlText w:val="%1."/>
      <w:lvlJc w:val="left"/>
      <w:pPr>
        <w:tabs>
          <w:tab w:val="num" w:pos="1140"/>
        </w:tabs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22" w15:restartNumberingAfterBreak="0">
    <w:nsid w:val="7EBD5BFE"/>
    <w:multiLevelType w:val="hybridMultilevel"/>
    <w:tmpl w:val="CF2C6A50"/>
    <w:lvl w:ilvl="0" w:tplc="153A92F6">
      <w:start w:val="1"/>
      <w:numFmt w:val="bullet"/>
      <w:lvlText w:val="-"/>
      <w:lvlJc w:val="left"/>
      <w:pPr>
        <w:tabs>
          <w:tab w:val="num" w:pos="936"/>
        </w:tabs>
        <w:ind w:left="936" w:hanging="360"/>
      </w:pPr>
      <w:rPr>
        <w:rFonts w:ascii="Arial" w:eastAsia="SimSun" w:hAnsi="Arial" w:cs="Times New Roman" w:hint="default"/>
      </w:rPr>
    </w:lvl>
    <w:lvl w:ilvl="1" w:tplc="56EAB0D8">
      <w:start w:val="1"/>
      <w:numFmt w:val="lowerLetter"/>
      <w:lvlText w:val="%2)"/>
      <w:lvlJc w:val="left"/>
      <w:pPr>
        <w:tabs>
          <w:tab w:val="num" w:pos="1356"/>
        </w:tabs>
        <w:ind w:left="1356" w:hanging="360"/>
      </w:pPr>
      <w:rPr>
        <w:rFonts w:cs="Times New Roman" w:hint="default"/>
        <w:b w:val="0"/>
        <w:bCs/>
        <w:color w:val="auto"/>
      </w:rPr>
    </w:lvl>
    <w:lvl w:ilvl="2" w:tplc="E0048CFC">
      <w:start w:val="1"/>
      <w:numFmt w:val="decimal"/>
      <w:lvlText w:val="%3)"/>
      <w:lvlJc w:val="left"/>
      <w:pPr>
        <w:tabs>
          <w:tab w:val="num" w:pos="1776"/>
        </w:tabs>
        <w:ind w:left="1776" w:hanging="360"/>
      </w:pPr>
      <w:rPr>
        <w:rFonts w:hint="default"/>
        <w:b w:val="0"/>
        <w:bCs w:val="0"/>
      </w:rPr>
    </w:lvl>
    <w:lvl w:ilvl="3" w:tplc="04090001">
      <w:start w:val="1"/>
      <w:numFmt w:val="bullet"/>
      <w:lvlText w:val=""/>
      <w:lvlJc w:val="left"/>
      <w:pPr>
        <w:tabs>
          <w:tab w:val="num" w:pos="2256"/>
        </w:tabs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76"/>
        </w:tabs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96"/>
        </w:tabs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16"/>
        </w:tabs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36"/>
        </w:tabs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56"/>
        </w:tabs>
        <w:ind w:left="4356" w:hanging="420"/>
      </w:pPr>
      <w:rPr>
        <w:rFonts w:ascii="Wingdings" w:hAnsi="Wingdings" w:hint="default"/>
      </w:rPr>
    </w:lvl>
  </w:abstractNum>
  <w:abstractNum w:abstractNumId="23" w15:restartNumberingAfterBreak="0">
    <w:nsid w:val="7F6E631B"/>
    <w:multiLevelType w:val="hybridMultilevel"/>
    <w:tmpl w:val="AF2A5160"/>
    <w:lvl w:ilvl="0" w:tplc="0409000F">
      <w:start w:val="1"/>
      <w:numFmt w:val="decimal"/>
      <w:lvlText w:val="%1."/>
      <w:lvlJc w:val="left"/>
      <w:pPr>
        <w:tabs>
          <w:tab w:val="num" w:pos="1140"/>
        </w:tabs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11"/>
  </w:num>
  <w:num w:numId="5">
    <w:abstractNumId w:val="14"/>
  </w:num>
  <w:num w:numId="6">
    <w:abstractNumId w:val="16"/>
  </w:num>
  <w:num w:numId="7">
    <w:abstractNumId w:val="22"/>
  </w:num>
  <w:num w:numId="8">
    <w:abstractNumId w:val="20"/>
  </w:num>
  <w:num w:numId="9">
    <w:abstractNumId w:val="16"/>
  </w:num>
  <w:num w:numId="10">
    <w:abstractNumId w:val="16"/>
  </w:num>
  <w:num w:numId="11">
    <w:abstractNumId w:val="16"/>
  </w:num>
  <w:num w:numId="12">
    <w:abstractNumId w:val="13"/>
  </w:num>
  <w:num w:numId="13">
    <w:abstractNumId w:val="17"/>
  </w:num>
  <w:num w:numId="14">
    <w:abstractNumId w:val="21"/>
  </w:num>
  <w:num w:numId="15">
    <w:abstractNumId w:val="18"/>
  </w:num>
  <w:num w:numId="16">
    <w:abstractNumId w:val="2"/>
  </w:num>
  <w:num w:numId="17">
    <w:abstractNumId w:val="19"/>
  </w:num>
  <w:num w:numId="18">
    <w:abstractNumId w:val="4"/>
  </w:num>
  <w:num w:numId="19">
    <w:abstractNumId w:val="6"/>
  </w:num>
  <w:num w:numId="20">
    <w:abstractNumId w:val="23"/>
  </w:num>
  <w:num w:numId="21">
    <w:abstractNumId w:val="9"/>
  </w:num>
  <w:num w:numId="22">
    <w:abstractNumId w:val="3"/>
  </w:num>
  <w:num w:numId="23">
    <w:abstractNumId w:val="16"/>
  </w:num>
  <w:num w:numId="24">
    <w:abstractNumId w:val="16"/>
  </w:num>
  <w:num w:numId="25">
    <w:abstractNumId w:val="5"/>
  </w:num>
  <w:num w:numId="26">
    <w:abstractNumId w:val="15"/>
  </w:num>
  <w:num w:numId="27">
    <w:abstractNumId w:val="7"/>
  </w:num>
  <w:num w:numId="28">
    <w:abstractNumId w:val="8"/>
  </w:num>
  <w:num w:numId="29">
    <w:abstractNumId w:val="12"/>
  </w:num>
  <w:num w:numId="30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cwMzMzNDUwMzUAAiUdpeDU4uLM/DyQAsNaAOkfrMIsAAAA"/>
  </w:docVars>
  <w:rsids>
    <w:rsidRoot w:val="00720FEE"/>
    <w:rsid w:val="00000ACC"/>
    <w:rsid w:val="00002043"/>
    <w:rsid w:val="00002638"/>
    <w:rsid w:val="00005148"/>
    <w:rsid w:val="00005B24"/>
    <w:rsid w:val="0001140D"/>
    <w:rsid w:val="00011A70"/>
    <w:rsid w:val="00011F83"/>
    <w:rsid w:val="00017617"/>
    <w:rsid w:val="00023C9A"/>
    <w:rsid w:val="00023EF7"/>
    <w:rsid w:val="000242D8"/>
    <w:rsid w:val="00026A91"/>
    <w:rsid w:val="00026DEA"/>
    <w:rsid w:val="00027505"/>
    <w:rsid w:val="00027750"/>
    <w:rsid w:val="00032793"/>
    <w:rsid w:val="00036D1C"/>
    <w:rsid w:val="000412BA"/>
    <w:rsid w:val="00042081"/>
    <w:rsid w:val="00042531"/>
    <w:rsid w:val="00042D42"/>
    <w:rsid w:val="000449E0"/>
    <w:rsid w:val="00045C33"/>
    <w:rsid w:val="000470EB"/>
    <w:rsid w:val="00050224"/>
    <w:rsid w:val="00053216"/>
    <w:rsid w:val="000547E8"/>
    <w:rsid w:val="00055168"/>
    <w:rsid w:val="00061D2A"/>
    <w:rsid w:val="00061D39"/>
    <w:rsid w:val="00062C9D"/>
    <w:rsid w:val="00063EFF"/>
    <w:rsid w:val="00066458"/>
    <w:rsid w:val="00072DA4"/>
    <w:rsid w:val="000753E4"/>
    <w:rsid w:val="00075441"/>
    <w:rsid w:val="00076C52"/>
    <w:rsid w:val="00077C5D"/>
    <w:rsid w:val="00080C22"/>
    <w:rsid w:val="000810F0"/>
    <w:rsid w:val="00083985"/>
    <w:rsid w:val="0008487A"/>
    <w:rsid w:val="000856F2"/>
    <w:rsid w:val="00086E39"/>
    <w:rsid w:val="00091408"/>
    <w:rsid w:val="000970F7"/>
    <w:rsid w:val="000974EF"/>
    <w:rsid w:val="000A30F0"/>
    <w:rsid w:val="000B09FE"/>
    <w:rsid w:val="000B0FD1"/>
    <w:rsid w:val="000B1B81"/>
    <w:rsid w:val="000B2989"/>
    <w:rsid w:val="000B44C8"/>
    <w:rsid w:val="000B7374"/>
    <w:rsid w:val="000C040A"/>
    <w:rsid w:val="000C0871"/>
    <w:rsid w:val="000C1306"/>
    <w:rsid w:val="000C329D"/>
    <w:rsid w:val="000C45DC"/>
    <w:rsid w:val="000C4CD5"/>
    <w:rsid w:val="000C51DA"/>
    <w:rsid w:val="000C5702"/>
    <w:rsid w:val="000C5FBF"/>
    <w:rsid w:val="000C6BAB"/>
    <w:rsid w:val="000D0C36"/>
    <w:rsid w:val="000D26BC"/>
    <w:rsid w:val="000D562D"/>
    <w:rsid w:val="000D7E09"/>
    <w:rsid w:val="000E12E8"/>
    <w:rsid w:val="000E1CD5"/>
    <w:rsid w:val="000E28C3"/>
    <w:rsid w:val="000E4B0E"/>
    <w:rsid w:val="000E4F66"/>
    <w:rsid w:val="000E4F92"/>
    <w:rsid w:val="000E577F"/>
    <w:rsid w:val="000E5C89"/>
    <w:rsid w:val="000E7BF9"/>
    <w:rsid w:val="000F44C7"/>
    <w:rsid w:val="000F4581"/>
    <w:rsid w:val="000F48B2"/>
    <w:rsid w:val="000F534B"/>
    <w:rsid w:val="000F5424"/>
    <w:rsid w:val="000F6AA9"/>
    <w:rsid w:val="000F6F1A"/>
    <w:rsid w:val="00110F52"/>
    <w:rsid w:val="001136C5"/>
    <w:rsid w:val="001150B6"/>
    <w:rsid w:val="0011554E"/>
    <w:rsid w:val="00117E6B"/>
    <w:rsid w:val="00117F64"/>
    <w:rsid w:val="00123F1C"/>
    <w:rsid w:val="00124D2A"/>
    <w:rsid w:val="001253ED"/>
    <w:rsid w:val="00125B70"/>
    <w:rsid w:val="00125E40"/>
    <w:rsid w:val="001261BA"/>
    <w:rsid w:val="00126BA5"/>
    <w:rsid w:val="00131B37"/>
    <w:rsid w:val="00132FF4"/>
    <w:rsid w:val="00133034"/>
    <w:rsid w:val="001375EC"/>
    <w:rsid w:val="001378A0"/>
    <w:rsid w:val="00140056"/>
    <w:rsid w:val="001418C3"/>
    <w:rsid w:val="00144804"/>
    <w:rsid w:val="001530B0"/>
    <w:rsid w:val="00154ABD"/>
    <w:rsid w:val="0015526D"/>
    <w:rsid w:val="00155374"/>
    <w:rsid w:val="0016072A"/>
    <w:rsid w:val="001628D6"/>
    <w:rsid w:val="001633E9"/>
    <w:rsid w:val="00163A68"/>
    <w:rsid w:val="00166775"/>
    <w:rsid w:val="00166914"/>
    <w:rsid w:val="001677F6"/>
    <w:rsid w:val="00170E3C"/>
    <w:rsid w:val="001726BB"/>
    <w:rsid w:val="0017350B"/>
    <w:rsid w:val="00173B7E"/>
    <w:rsid w:val="001743B5"/>
    <w:rsid w:val="00174B49"/>
    <w:rsid w:val="00175B2B"/>
    <w:rsid w:val="00176077"/>
    <w:rsid w:val="001764E9"/>
    <w:rsid w:val="001800E6"/>
    <w:rsid w:val="0018050C"/>
    <w:rsid w:val="00182752"/>
    <w:rsid w:val="00184523"/>
    <w:rsid w:val="00184BC7"/>
    <w:rsid w:val="00185430"/>
    <w:rsid w:val="001859E0"/>
    <w:rsid w:val="001928F2"/>
    <w:rsid w:val="00194041"/>
    <w:rsid w:val="0019781E"/>
    <w:rsid w:val="001A36C0"/>
    <w:rsid w:val="001A5396"/>
    <w:rsid w:val="001A6E02"/>
    <w:rsid w:val="001B064B"/>
    <w:rsid w:val="001B1F18"/>
    <w:rsid w:val="001B2BC6"/>
    <w:rsid w:val="001B2E30"/>
    <w:rsid w:val="001B4045"/>
    <w:rsid w:val="001B4C5B"/>
    <w:rsid w:val="001B642A"/>
    <w:rsid w:val="001B6CDE"/>
    <w:rsid w:val="001C2188"/>
    <w:rsid w:val="001C3488"/>
    <w:rsid w:val="001C5265"/>
    <w:rsid w:val="001D1A05"/>
    <w:rsid w:val="001D3760"/>
    <w:rsid w:val="001D48A0"/>
    <w:rsid w:val="001D50C8"/>
    <w:rsid w:val="001D582C"/>
    <w:rsid w:val="001D5910"/>
    <w:rsid w:val="001E01D0"/>
    <w:rsid w:val="001E364E"/>
    <w:rsid w:val="001E3771"/>
    <w:rsid w:val="001E5506"/>
    <w:rsid w:val="001E614B"/>
    <w:rsid w:val="001E625A"/>
    <w:rsid w:val="001E71F4"/>
    <w:rsid w:val="001E7BD0"/>
    <w:rsid w:val="001F15B4"/>
    <w:rsid w:val="001F2D13"/>
    <w:rsid w:val="001F2EE9"/>
    <w:rsid w:val="001F3FD5"/>
    <w:rsid w:val="00201B3E"/>
    <w:rsid w:val="002025D1"/>
    <w:rsid w:val="00204115"/>
    <w:rsid w:val="00206A86"/>
    <w:rsid w:val="00207993"/>
    <w:rsid w:val="00211C12"/>
    <w:rsid w:val="00211E5D"/>
    <w:rsid w:val="00213137"/>
    <w:rsid w:val="0021404C"/>
    <w:rsid w:val="00216762"/>
    <w:rsid w:val="0021690C"/>
    <w:rsid w:val="00217AB8"/>
    <w:rsid w:val="0022248C"/>
    <w:rsid w:val="00222955"/>
    <w:rsid w:val="0022311D"/>
    <w:rsid w:val="002233B7"/>
    <w:rsid w:val="002243EA"/>
    <w:rsid w:val="00224B49"/>
    <w:rsid w:val="00225A45"/>
    <w:rsid w:val="00226E5A"/>
    <w:rsid w:val="00227191"/>
    <w:rsid w:val="002307D2"/>
    <w:rsid w:val="002308CD"/>
    <w:rsid w:val="002309A6"/>
    <w:rsid w:val="00230BF2"/>
    <w:rsid w:val="00230CDD"/>
    <w:rsid w:val="002327DA"/>
    <w:rsid w:val="00235337"/>
    <w:rsid w:val="00235C3E"/>
    <w:rsid w:val="00237C11"/>
    <w:rsid w:val="00237C66"/>
    <w:rsid w:val="002401C1"/>
    <w:rsid w:val="00241F67"/>
    <w:rsid w:val="00242EC7"/>
    <w:rsid w:val="002437A0"/>
    <w:rsid w:val="002502E7"/>
    <w:rsid w:val="0025031D"/>
    <w:rsid w:val="002508FD"/>
    <w:rsid w:val="0025191F"/>
    <w:rsid w:val="00253289"/>
    <w:rsid w:val="00254E38"/>
    <w:rsid w:val="00256690"/>
    <w:rsid w:val="0026197C"/>
    <w:rsid w:val="00271226"/>
    <w:rsid w:val="00273816"/>
    <w:rsid w:val="002754BF"/>
    <w:rsid w:val="002755CD"/>
    <w:rsid w:val="002756F5"/>
    <w:rsid w:val="00275DD6"/>
    <w:rsid w:val="00276FDA"/>
    <w:rsid w:val="002771F2"/>
    <w:rsid w:val="00277C88"/>
    <w:rsid w:val="002804B4"/>
    <w:rsid w:val="00280E5E"/>
    <w:rsid w:val="002814C5"/>
    <w:rsid w:val="002849E3"/>
    <w:rsid w:val="00286788"/>
    <w:rsid w:val="00290559"/>
    <w:rsid w:val="002935A5"/>
    <w:rsid w:val="00293A8E"/>
    <w:rsid w:val="00294AF1"/>
    <w:rsid w:val="00295E5D"/>
    <w:rsid w:val="0029688B"/>
    <w:rsid w:val="00297A91"/>
    <w:rsid w:val="002A6630"/>
    <w:rsid w:val="002A72AA"/>
    <w:rsid w:val="002A7659"/>
    <w:rsid w:val="002B219E"/>
    <w:rsid w:val="002B2968"/>
    <w:rsid w:val="002B3130"/>
    <w:rsid w:val="002B5803"/>
    <w:rsid w:val="002C23C9"/>
    <w:rsid w:val="002C252E"/>
    <w:rsid w:val="002C2F80"/>
    <w:rsid w:val="002C3512"/>
    <w:rsid w:val="002C410C"/>
    <w:rsid w:val="002D0C83"/>
    <w:rsid w:val="002D158B"/>
    <w:rsid w:val="002D2553"/>
    <w:rsid w:val="002D458D"/>
    <w:rsid w:val="002E0BA5"/>
    <w:rsid w:val="002E4303"/>
    <w:rsid w:val="002E4AB5"/>
    <w:rsid w:val="002E553B"/>
    <w:rsid w:val="002E5890"/>
    <w:rsid w:val="002E7014"/>
    <w:rsid w:val="002E7E81"/>
    <w:rsid w:val="002F0BC0"/>
    <w:rsid w:val="002F1068"/>
    <w:rsid w:val="002F1C27"/>
    <w:rsid w:val="002F3D1D"/>
    <w:rsid w:val="002F4D14"/>
    <w:rsid w:val="002F67EA"/>
    <w:rsid w:val="002F6D58"/>
    <w:rsid w:val="002F786B"/>
    <w:rsid w:val="00300C07"/>
    <w:rsid w:val="0030273F"/>
    <w:rsid w:val="0030301C"/>
    <w:rsid w:val="003074BA"/>
    <w:rsid w:val="00312685"/>
    <w:rsid w:val="0031307F"/>
    <w:rsid w:val="00313EFA"/>
    <w:rsid w:val="00313F1B"/>
    <w:rsid w:val="0031628E"/>
    <w:rsid w:val="003177A3"/>
    <w:rsid w:val="00322787"/>
    <w:rsid w:val="00322B7D"/>
    <w:rsid w:val="00323D2F"/>
    <w:rsid w:val="00324463"/>
    <w:rsid w:val="00325B2C"/>
    <w:rsid w:val="00326DF0"/>
    <w:rsid w:val="00331334"/>
    <w:rsid w:val="00333488"/>
    <w:rsid w:val="00334FC0"/>
    <w:rsid w:val="0033684E"/>
    <w:rsid w:val="00337366"/>
    <w:rsid w:val="00337388"/>
    <w:rsid w:val="00343952"/>
    <w:rsid w:val="00345E6C"/>
    <w:rsid w:val="003501FE"/>
    <w:rsid w:val="003516AA"/>
    <w:rsid w:val="00352EAF"/>
    <w:rsid w:val="003535E4"/>
    <w:rsid w:val="0035377C"/>
    <w:rsid w:val="00353F37"/>
    <w:rsid w:val="0035716B"/>
    <w:rsid w:val="00360450"/>
    <w:rsid w:val="003604EC"/>
    <w:rsid w:val="0036742B"/>
    <w:rsid w:val="00370283"/>
    <w:rsid w:val="00372192"/>
    <w:rsid w:val="00373D04"/>
    <w:rsid w:val="00375785"/>
    <w:rsid w:val="0037796E"/>
    <w:rsid w:val="00377A83"/>
    <w:rsid w:val="00377DBB"/>
    <w:rsid w:val="00381EA0"/>
    <w:rsid w:val="003835A0"/>
    <w:rsid w:val="00383D2B"/>
    <w:rsid w:val="00383D7C"/>
    <w:rsid w:val="00384350"/>
    <w:rsid w:val="003847C7"/>
    <w:rsid w:val="003848DF"/>
    <w:rsid w:val="00390E3C"/>
    <w:rsid w:val="00391474"/>
    <w:rsid w:val="00392F38"/>
    <w:rsid w:val="00393193"/>
    <w:rsid w:val="00394FA8"/>
    <w:rsid w:val="00395567"/>
    <w:rsid w:val="00397535"/>
    <w:rsid w:val="00397B14"/>
    <w:rsid w:val="003A110D"/>
    <w:rsid w:val="003A37AF"/>
    <w:rsid w:val="003A6D06"/>
    <w:rsid w:val="003A6DFC"/>
    <w:rsid w:val="003A6EFD"/>
    <w:rsid w:val="003B16E8"/>
    <w:rsid w:val="003B32E0"/>
    <w:rsid w:val="003B44E1"/>
    <w:rsid w:val="003B60FA"/>
    <w:rsid w:val="003C0429"/>
    <w:rsid w:val="003C346F"/>
    <w:rsid w:val="003C40F5"/>
    <w:rsid w:val="003C68B1"/>
    <w:rsid w:val="003C7A12"/>
    <w:rsid w:val="003D0703"/>
    <w:rsid w:val="003D202B"/>
    <w:rsid w:val="003D2B39"/>
    <w:rsid w:val="003D3967"/>
    <w:rsid w:val="003D4E75"/>
    <w:rsid w:val="003D5337"/>
    <w:rsid w:val="003D726F"/>
    <w:rsid w:val="003E16BA"/>
    <w:rsid w:val="003E52D4"/>
    <w:rsid w:val="003E61AA"/>
    <w:rsid w:val="003E71C2"/>
    <w:rsid w:val="003F08CC"/>
    <w:rsid w:val="003F1261"/>
    <w:rsid w:val="003F424A"/>
    <w:rsid w:val="003F64E4"/>
    <w:rsid w:val="00400D9D"/>
    <w:rsid w:val="00403103"/>
    <w:rsid w:val="004031F6"/>
    <w:rsid w:val="004041B8"/>
    <w:rsid w:val="00404303"/>
    <w:rsid w:val="0040580F"/>
    <w:rsid w:val="00405923"/>
    <w:rsid w:val="00407B36"/>
    <w:rsid w:val="00407C11"/>
    <w:rsid w:val="004103E5"/>
    <w:rsid w:val="004118A8"/>
    <w:rsid w:val="00411D1C"/>
    <w:rsid w:val="0041448A"/>
    <w:rsid w:val="00416E6D"/>
    <w:rsid w:val="0042013E"/>
    <w:rsid w:val="004203E9"/>
    <w:rsid w:val="00421E36"/>
    <w:rsid w:val="00432806"/>
    <w:rsid w:val="00432D11"/>
    <w:rsid w:val="0043374B"/>
    <w:rsid w:val="004344FF"/>
    <w:rsid w:val="0043636E"/>
    <w:rsid w:val="00436829"/>
    <w:rsid w:val="00436A8F"/>
    <w:rsid w:val="00436AF1"/>
    <w:rsid w:val="00440795"/>
    <w:rsid w:val="0044624B"/>
    <w:rsid w:val="004518BE"/>
    <w:rsid w:val="004520A1"/>
    <w:rsid w:val="00452DCF"/>
    <w:rsid w:val="004542C3"/>
    <w:rsid w:val="00456EAD"/>
    <w:rsid w:val="00462FE9"/>
    <w:rsid w:val="00463A6B"/>
    <w:rsid w:val="00465430"/>
    <w:rsid w:val="00466624"/>
    <w:rsid w:val="004739A7"/>
    <w:rsid w:val="00474AF7"/>
    <w:rsid w:val="00476682"/>
    <w:rsid w:val="00476DD7"/>
    <w:rsid w:val="0047782D"/>
    <w:rsid w:val="004805B2"/>
    <w:rsid w:val="0048085F"/>
    <w:rsid w:val="0048407B"/>
    <w:rsid w:val="004843A5"/>
    <w:rsid w:val="00486C5D"/>
    <w:rsid w:val="00490262"/>
    <w:rsid w:val="004905EE"/>
    <w:rsid w:val="00491E3C"/>
    <w:rsid w:val="00491FC9"/>
    <w:rsid w:val="00493C48"/>
    <w:rsid w:val="00494A20"/>
    <w:rsid w:val="00495425"/>
    <w:rsid w:val="004A03DB"/>
    <w:rsid w:val="004A1D1F"/>
    <w:rsid w:val="004A28F2"/>
    <w:rsid w:val="004A2B67"/>
    <w:rsid w:val="004A3299"/>
    <w:rsid w:val="004A3A27"/>
    <w:rsid w:val="004A400B"/>
    <w:rsid w:val="004A4AE4"/>
    <w:rsid w:val="004A76CD"/>
    <w:rsid w:val="004B0C46"/>
    <w:rsid w:val="004B151D"/>
    <w:rsid w:val="004C00AE"/>
    <w:rsid w:val="004C23ED"/>
    <w:rsid w:val="004C28B4"/>
    <w:rsid w:val="004C2DEA"/>
    <w:rsid w:val="004C3896"/>
    <w:rsid w:val="004C4E7E"/>
    <w:rsid w:val="004D0B0E"/>
    <w:rsid w:val="004D123F"/>
    <w:rsid w:val="004D2EA6"/>
    <w:rsid w:val="004D41D6"/>
    <w:rsid w:val="004D4427"/>
    <w:rsid w:val="004E20A5"/>
    <w:rsid w:val="004E3D65"/>
    <w:rsid w:val="004E4340"/>
    <w:rsid w:val="004E4FF2"/>
    <w:rsid w:val="004E5E12"/>
    <w:rsid w:val="004E71CA"/>
    <w:rsid w:val="004E788F"/>
    <w:rsid w:val="004F09C8"/>
    <w:rsid w:val="004F0ED5"/>
    <w:rsid w:val="004F19AA"/>
    <w:rsid w:val="004F1BE8"/>
    <w:rsid w:val="004F632D"/>
    <w:rsid w:val="004F63A0"/>
    <w:rsid w:val="004F7367"/>
    <w:rsid w:val="00505C10"/>
    <w:rsid w:val="005101C5"/>
    <w:rsid w:val="00510697"/>
    <w:rsid w:val="0051072D"/>
    <w:rsid w:val="00510BB9"/>
    <w:rsid w:val="005116A9"/>
    <w:rsid w:val="00513A6E"/>
    <w:rsid w:val="005156C7"/>
    <w:rsid w:val="0051785F"/>
    <w:rsid w:val="00517AAC"/>
    <w:rsid w:val="00517BD7"/>
    <w:rsid w:val="0052124A"/>
    <w:rsid w:val="00525EFB"/>
    <w:rsid w:val="00530310"/>
    <w:rsid w:val="00530B4B"/>
    <w:rsid w:val="00532756"/>
    <w:rsid w:val="00533E6F"/>
    <w:rsid w:val="0053470B"/>
    <w:rsid w:val="00534D17"/>
    <w:rsid w:val="005359C9"/>
    <w:rsid w:val="005367F3"/>
    <w:rsid w:val="00540F86"/>
    <w:rsid w:val="00541610"/>
    <w:rsid w:val="005416BD"/>
    <w:rsid w:val="005419AF"/>
    <w:rsid w:val="00541C2F"/>
    <w:rsid w:val="005422A8"/>
    <w:rsid w:val="00542D70"/>
    <w:rsid w:val="00545873"/>
    <w:rsid w:val="0055514C"/>
    <w:rsid w:val="00555AAE"/>
    <w:rsid w:val="00555C61"/>
    <w:rsid w:val="00556558"/>
    <w:rsid w:val="005566B5"/>
    <w:rsid w:val="00557565"/>
    <w:rsid w:val="005625DB"/>
    <w:rsid w:val="00563A34"/>
    <w:rsid w:val="005655FF"/>
    <w:rsid w:val="00565C5F"/>
    <w:rsid w:val="00567705"/>
    <w:rsid w:val="00567F8A"/>
    <w:rsid w:val="005715BD"/>
    <w:rsid w:val="00572022"/>
    <w:rsid w:val="005738DC"/>
    <w:rsid w:val="0057410E"/>
    <w:rsid w:val="005752D2"/>
    <w:rsid w:val="00575332"/>
    <w:rsid w:val="00576A79"/>
    <w:rsid w:val="00577588"/>
    <w:rsid w:val="005816B4"/>
    <w:rsid w:val="00582C15"/>
    <w:rsid w:val="005842FC"/>
    <w:rsid w:val="0058432D"/>
    <w:rsid w:val="005938DD"/>
    <w:rsid w:val="00593A8A"/>
    <w:rsid w:val="0059471F"/>
    <w:rsid w:val="00596E42"/>
    <w:rsid w:val="005A791A"/>
    <w:rsid w:val="005B2045"/>
    <w:rsid w:val="005B2724"/>
    <w:rsid w:val="005B4C9D"/>
    <w:rsid w:val="005B51B9"/>
    <w:rsid w:val="005C01DB"/>
    <w:rsid w:val="005C0726"/>
    <w:rsid w:val="005C1799"/>
    <w:rsid w:val="005C1CE1"/>
    <w:rsid w:val="005C2D9D"/>
    <w:rsid w:val="005C7560"/>
    <w:rsid w:val="005D211D"/>
    <w:rsid w:val="005D3208"/>
    <w:rsid w:val="005D4B19"/>
    <w:rsid w:val="005D5AAF"/>
    <w:rsid w:val="005D707C"/>
    <w:rsid w:val="005D7A8C"/>
    <w:rsid w:val="005E085A"/>
    <w:rsid w:val="005E2A19"/>
    <w:rsid w:val="005E4549"/>
    <w:rsid w:val="005F0AAB"/>
    <w:rsid w:val="005F45DB"/>
    <w:rsid w:val="00603A0F"/>
    <w:rsid w:val="00607577"/>
    <w:rsid w:val="006103CE"/>
    <w:rsid w:val="0061204E"/>
    <w:rsid w:val="006125A8"/>
    <w:rsid w:val="00612BFC"/>
    <w:rsid w:val="00613405"/>
    <w:rsid w:val="006146AC"/>
    <w:rsid w:val="006152F4"/>
    <w:rsid w:val="00615670"/>
    <w:rsid w:val="00617374"/>
    <w:rsid w:val="00617B32"/>
    <w:rsid w:val="00622A5F"/>
    <w:rsid w:val="00622DE6"/>
    <w:rsid w:val="00626181"/>
    <w:rsid w:val="00626573"/>
    <w:rsid w:val="00627DE6"/>
    <w:rsid w:val="006302B0"/>
    <w:rsid w:val="00630BB3"/>
    <w:rsid w:val="00633633"/>
    <w:rsid w:val="00634857"/>
    <w:rsid w:val="00636C17"/>
    <w:rsid w:val="00637C0F"/>
    <w:rsid w:val="0064011D"/>
    <w:rsid w:val="00642272"/>
    <w:rsid w:val="00642794"/>
    <w:rsid w:val="00644DD6"/>
    <w:rsid w:val="006451A5"/>
    <w:rsid w:val="0064573F"/>
    <w:rsid w:val="0065081E"/>
    <w:rsid w:val="006538EF"/>
    <w:rsid w:val="006539DD"/>
    <w:rsid w:val="006556CE"/>
    <w:rsid w:val="00662C18"/>
    <w:rsid w:val="00666020"/>
    <w:rsid w:val="00666D74"/>
    <w:rsid w:val="00666EB5"/>
    <w:rsid w:val="00670142"/>
    <w:rsid w:val="0067084D"/>
    <w:rsid w:val="0067142C"/>
    <w:rsid w:val="00671C9F"/>
    <w:rsid w:val="006733C9"/>
    <w:rsid w:val="00675658"/>
    <w:rsid w:val="006764C3"/>
    <w:rsid w:val="006773A9"/>
    <w:rsid w:val="006810F0"/>
    <w:rsid w:val="00682120"/>
    <w:rsid w:val="00684C97"/>
    <w:rsid w:val="00685557"/>
    <w:rsid w:val="0069294E"/>
    <w:rsid w:val="00693849"/>
    <w:rsid w:val="0069412C"/>
    <w:rsid w:val="00696596"/>
    <w:rsid w:val="00696CC4"/>
    <w:rsid w:val="006A0A8C"/>
    <w:rsid w:val="006A678B"/>
    <w:rsid w:val="006A734A"/>
    <w:rsid w:val="006A75F4"/>
    <w:rsid w:val="006A778E"/>
    <w:rsid w:val="006A7CAC"/>
    <w:rsid w:val="006B0985"/>
    <w:rsid w:val="006B1E5F"/>
    <w:rsid w:val="006B2C5B"/>
    <w:rsid w:val="006B5776"/>
    <w:rsid w:val="006B57D4"/>
    <w:rsid w:val="006B78BA"/>
    <w:rsid w:val="006C13BA"/>
    <w:rsid w:val="006C2C1A"/>
    <w:rsid w:val="006C3D6C"/>
    <w:rsid w:val="006C501E"/>
    <w:rsid w:val="006C57E2"/>
    <w:rsid w:val="006C7FF5"/>
    <w:rsid w:val="006E06E2"/>
    <w:rsid w:val="006E26D4"/>
    <w:rsid w:val="006E3B92"/>
    <w:rsid w:val="006E3E72"/>
    <w:rsid w:val="006E45CE"/>
    <w:rsid w:val="006E747A"/>
    <w:rsid w:val="006F1B3D"/>
    <w:rsid w:val="006F5C17"/>
    <w:rsid w:val="007001C4"/>
    <w:rsid w:val="007011EE"/>
    <w:rsid w:val="00701974"/>
    <w:rsid w:val="0070530D"/>
    <w:rsid w:val="007056E0"/>
    <w:rsid w:val="00707446"/>
    <w:rsid w:val="00707B70"/>
    <w:rsid w:val="00710EAF"/>
    <w:rsid w:val="007126C8"/>
    <w:rsid w:val="00712B5E"/>
    <w:rsid w:val="00713372"/>
    <w:rsid w:val="0071369D"/>
    <w:rsid w:val="00715611"/>
    <w:rsid w:val="00715891"/>
    <w:rsid w:val="0071704A"/>
    <w:rsid w:val="00720101"/>
    <w:rsid w:val="00720FEE"/>
    <w:rsid w:val="00723A07"/>
    <w:rsid w:val="00725028"/>
    <w:rsid w:val="00727425"/>
    <w:rsid w:val="007309A8"/>
    <w:rsid w:val="00731B82"/>
    <w:rsid w:val="0073220D"/>
    <w:rsid w:val="0073353B"/>
    <w:rsid w:val="00733CAF"/>
    <w:rsid w:val="00741635"/>
    <w:rsid w:val="00741851"/>
    <w:rsid w:val="00741D1C"/>
    <w:rsid w:val="00743BA1"/>
    <w:rsid w:val="007452AE"/>
    <w:rsid w:val="0074532C"/>
    <w:rsid w:val="00745F1A"/>
    <w:rsid w:val="00746FD3"/>
    <w:rsid w:val="00747B7E"/>
    <w:rsid w:val="0075091F"/>
    <w:rsid w:val="0075200D"/>
    <w:rsid w:val="00753DC9"/>
    <w:rsid w:val="00754AB3"/>
    <w:rsid w:val="00755B9A"/>
    <w:rsid w:val="00757538"/>
    <w:rsid w:val="0076155A"/>
    <w:rsid w:val="007622C5"/>
    <w:rsid w:val="00763F7B"/>
    <w:rsid w:val="007641B4"/>
    <w:rsid w:val="007645DF"/>
    <w:rsid w:val="00764A45"/>
    <w:rsid w:val="00764BC8"/>
    <w:rsid w:val="00766073"/>
    <w:rsid w:val="00771BA0"/>
    <w:rsid w:val="007767FE"/>
    <w:rsid w:val="00782BF9"/>
    <w:rsid w:val="007832A3"/>
    <w:rsid w:val="00785BC2"/>
    <w:rsid w:val="0078613C"/>
    <w:rsid w:val="00786644"/>
    <w:rsid w:val="00787657"/>
    <w:rsid w:val="00792645"/>
    <w:rsid w:val="00792F0F"/>
    <w:rsid w:val="00797D26"/>
    <w:rsid w:val="007A45FC"/>
    <w:rsid w:val="007A5F77"/>
    <w:rsid w:val="007B1759"/>
    <w:rsid w:val="007B4405"/>
    <w:rsid w:val="007B49C3"/>
    <w:rsid w:val="007B4F1B"/>
    <w:rsid w:val="007B67EF"/>
    <w:rsid w:val="007B6C4A"/>
    <w:rsid w:val="007B72EC"/>
    <w:rsid w:val="007C03AF"/>
    <w:rsid w:val="007C0607"/>
    <w:rsid w:val="007C11CE"/>
    <w:rsid w:val="007C1B64"/>
    <w:rsid w:val="007C3205"/>
    <w:rsid w:val="007C39D7"/>
    <w:rsid w:val="007C4384"/>
    <w:rsid w:val="007D2248"/>
    <w:rsid w:val="007D5B5E"/>
    <w:rsid w:val="007D5FEC"/>
    <w:rsid w:val="007D6E54"/>
    <w:rsid w:val="007E3C10"/>
    <w:rsid w:val="007E489F"/>
    <w:rsid w:val="007F1222"/>
    <w:rsid w:val="007F750B"/>
    <w:rsid w:val="008008AF"/>
    <w:rsid w:val="008040C8"/>
    <w:rsid w:val="008056F5"/>
    <w:rsid w:val="00806A8C"/>
    <w:rsid w:val="00806C2E"/>
    <w:rsid w:val="00807048"/>
    <w:rsid w:val="00807AE9"/>
    <w:rsid w:val="00811976"/>
    <w:rsid w:val="00814F8D"/>
    <w:rsid w:val="00815C55"/>
    <w:rsid w:val="008163B8"/>
    <w:rsid w:val="0081648D"/>
    <w:rsid w:val="0081735F"/>
    <w:rsid w:val="00823B84"/>
    <w:rsid w:val="00830188"/>
    <w:rsid w:val="008313F4"/>
    <w:rsid w:val="00831F25"/>
    <w:rsid w:val="00833E05"/>
    <w:rsid w:val="008373A7"/>
    <w:rsid w:val="00844757"/>
    <w:rsid w:val="008450A7"/>
    <w:rsid w:val="008458D4"/>
    <w:rsid w:val="00846369"/>
    <w:rsid w:val="00850E7F"/>
    <w:rsid w:val="00853DE4"/>
    <w:rsid w:val="00854B3A"/>
    <w:rsid w:val="00856E16"/>
    <w:rsid w:val="00856E7D"/>
    <w:rsid w:val="00857330"/>
    <w:rsid w:val="00857B57"/>
    <w:rsid w:val="00862490"/>
    <w:rsid w:val="008629D6"/>
    <w:rsid w:val="00863C1B"/>
    <w:rsid w:val="00864255"/>
    <w:rsid w:val="0086664B"/>
    <w:rsid w:val="0086669C"/>
    <w:rsid w:val="00867B29"/>
    <w:rsid w:val="00870805"/>
    <w:rsid w:val="00871946"/>
    <w:rsid w:val="00871B4B"/>
    <w:rsid w:val="00873BEC"/>
    <w:rsid w:val="00873FB0"/>
    <w:rsid w:val="008807AE"/>
    <w:rsid w:val="00880B99"/>
    <w:rsid w:val="00880F84"/>
    <w:rsid w:val="00884885"/>
    <w:rsid w:val="008851F5"/>
    <w:rsid w:val="0088528D"/>
    <w:rsid w:val="00885724"/>
    <w:rsid w:val="00886842"/>
    <w:rsid w:val="00886AB1"/>
    <w:rsid w:val="00890B34"/>
    <w:rsid w:val="00892932"/>
    <w:rsid w:val="00893274"/>
    <w:rsid w:val="00893B49"/>
    <w:rsid w:val="008958D4"/>
    <w:rsid w:val="00897A36"/>
    <w:rsid w:val="008A0515"/>
    <w:rsid w:val="008A196C"/>
    <w:rsid w:val="008A1E63"/>
    <w:rsid w:val="008A28D0"/>
    <w:rsid w:val="008A2E0A"/>
    <w:rsid w:val="008A3F99"/>
    <w:rsid w:val="008A43AC"/>
    <w:rsid w:val="008A586D"/>
    <w:rsid w:val="008B0031"/>
    <w:rsid w:val="008B1795"/>
    <w:rsid w:val="008B17D5"/>
    <w:rsid w:val="008B3A5A"/>
    <w:rsid w:val="008B3FE8"/>
    <w:rsid w:val="008B530B"/>
    <w:rsid w:val="008B659A"/>
    <w:rsid w:val="008C034B"/>
    <w:rsid w:val="008C0B19"/>
    <w:rsid w:val="008C1578"/>
    <w:rsid w:val="008C3D67"/>
    <w:rsid w:val="008C403F"/>
    <w:rsid w:val="008C4116"/>
    <w:rsid w:val="008C44FF"/>
    <w:rsid w:val="008C4C0A"/>
    <w:rsid w:val="008C4FCC"/>
    <w:rsid w:val="008C5915"/>
    <w:rsid w:val="008C7EA2"/>
    <w:rsid w:val="008D122C"/>
    <w:rsid w:val="008D17F2"/>
    <w:rsid w:val="008D27FB"/>
    <w:rsid w:val="008D29BB"/>
    <w:rsid w:val="008D426E"/>
    <w:rsid w:val="008D6BE8"/>
    <w:rsid w:val="008D6E0B"/>
    <w:rsid w:val="008D6FE0"/>
    <w:rsid w:val="008E4FEA"/>
    <w:rsid w:val="008E592D"/>
    <w:rsid w:val="008E5DCC"/>
    <w:rsid w:val="008E5F33"/>
    <w:rsid w:val="008E617D"/>
    <w:rsid w:val="008E7B99"/>
    <w:rsid w:val="008F1777"/>
    <w:rsid w:val="008F26BD"/>
    <w:rsid w:val="008F4075"/>
    <w:rsid w:val="008F472A"/>
    <w:rsid w:val="008F47C8"/>
    <w:rsid w:val="008F4B8D"/>
    <w:rsid w:val="008F526B"/>
    <w:rsid w:val="008F59AF"/>
    <w:rsid w:val="008F6AD4"/>
    <w:rsid w:val="008F6C33"/>
    <w:rsid w:val="00901EFA"/>
    <w:rsid w:val="00907505"/>
    <w:rsid w:val="00910817"/>
    <w:rsid w:val="00912846"/>
    <w:rsid w:val="00915113"/>
    <w:rsid w:val="00917162"/>
    <w:rsid w:val="0092048C"/>
    <w:rsid w:val="009221A1"/>
    <w:rsid w:val="00922BEA"/>
    <w:rsid w:val="009242E4"/>
    <w:rsid w:val="009277FD"/>
    <w:rsid w:val="00931CCE"/>
    <w:rsid w:val="00932CE7"/>
    <w:rsid w:val="00933D8A"/>
    <w:rsid w:val="009377A9"/>
    <w:rsid w:val="009378CA"/>
    <w:rsid w:val="0094097C"/>
    <w:rsid w:val="00941F1F"/>
    <w:rsid w:val="009424FD"/>
    <w:rsid w:val="00942811"/>
    <w:rsid w:val="009428F2"/>
    <w:rsid w:val="00944980"/>
    <w:rsid w:val="00944BB2"/>
    <w:rsid w:val="0094516C"/>
    <w:rsid w:val="00946A0C"/>
    <w:rsid w:val="009545DF"/>
    <w:rsid w:val="00954F32"/>
    <w:rsid w:val="00955A20"/>
    <w:rsid w:val="0095645A"/>
    <w:rsid w:val="00956A33"/>
    <w:rsid w:val="00957CC8"/>
    <w:rsid w:val="009608E2"/>
    <w:rsid w:val="009615C9"/>
    <w:rsid w:val="00961A5B"/>
    <w:rsid w:val="00962202"/>
    <w:rsid w:val="009625B3"/>
    <w:rsid w:val="00963386"/>
    <w:rsid w:val="009633AE"/>
    <w:rsid w:val="009634D7"/>
    <w:rsid w:val="00963536"/>
    <w:rsid w:val="00964B07"/>
    <w:rsid w:val="00966E66"/>
    <w:rsid w:val="00970330"/>
    <w:rsid w:val="009706DC"/>
    <w:rsid w:val="00970CF2"/>
    <w:rsid w:val="00971D06"/>
    <w:rsid w:val="009758FD"/>
    <w:rsid w:val="00975CD1"/>
    <w:rsid w:val="00975CD3"/>
    <w:rsid w:val="00977762"/>
    <w:rsid w:val="009827F3"/>
    <w:rsid w:val="00983F68"/>
    <w:rsid w:val="00983FF9"/>
    <w:rsid w:val="00984751"/>
    <w:rsid w:val="00992F3E"/>
    <w:rsid w:val="00994104"/>
    <w:rsid w:val="00994B7E"/>
    <w:rsid w:val="00994FDB"/>
    <w:rsid w:val="009950B5"/>
    <w:rsid w:val="00995662"/>
    <w:rsid w:val="009978A4"/>
    <w:rsid w:val="009A0926"/>
    <w:rsid w:val="009A2A51"/>
    <w:rsid w:val="009A372C"/>
    <w:rsid w:val="009A714D"/>
    <w:rsid w:val="009A766C"/>
    <w:rsid w:val="009B0B50"/>
    <w:rsid w:val="009B26A7"/>
    <w:rsid w:val="009B29DE"/>
    <w:rsid w:val="009B2D86"/>
    <w:rsid w:val="009B334A"/>
    <w:rsid w:val="009B3E1D"/>
    <w:rsid w:val="009B4320"/>
    <w:rsid w:val="009C1679"/>
    <w:rsid w:val="009C1CDF"/>
    <w:rsid w:val="009C244A"/>
    <w:rsid w:val="009C58D8"/>
    <w:rsid w:val="009C7FED"/>
    <w:rsid w:val="009D3024"/>
    <w:rsid w:val="009D3781"/>
    <w:rsid w:val="009D45DC"/>
    <w:rsid w:val="009D56C6"/>
    <w:rsid w:val="009D6C0C"/>
    <w:rsid w:val="009E1401"/>
    <w:rsid w:val="009E5269"/>
    <w:rsid w:val="009E60AF"/>
    <w:rsid w:val="009E61A4"/>
    <w:rsid w:val="009E6721"/>
    <w:rsid w:val="009E70D1"/>
    <w:rsid w:val="009F16C6"/>
    <w:rsid w:val="009F348A"/>
    <w:rsid w:val="009F5CFF"/>
    <w:rsid w:val="009F6451"/>
    <w:rsid w:val="009F6BE4"/>
    <w:rsid w:val="009F7C1E"/>
    <w:rsid w:val="00A00930"/>
    <w:rsid w:val="00A01504"/>
    <w:rsid w:val="00A02DFA"/>
    <w:rsid w:val="00A034D4"/>
    <w:rsid w:val="00A05677"/>
    <w:rsid w:val="00A06D7A"/>
    <w:rsid w:val="00A10EF9"/>
    <w:rsid w:val="00A14AC5"/>
    <w:rsid w:val="00A1626D"/>
    <w:rsid w:val="00A178E8"/>
    <w:rsid w:val="00A208AE"/>
    <w:rsid w:val="00A2115F"/>
    <w:rsid w:val="00A21661"/>
    <w:rsid w:val="00A218DC"/>
    <w:rsid w:val="00A21B21"/>
    <w:rsid w:val="00A222A4"/>
    <w:rsid w:val="00A22909"/>
    <w:rsid w:val="00A22D2E"/>
    <w:rsid w:val="00A22DD5"/>
    <w:rsid w:val="00A2350D"/>
    <w:rsid w:val="00A25A00"/>
    <w:rsid w:val="00A27238"/>
    <w:rsid w:val="00A31362"/>
    <w:rsid w:val="00A314E7"/>
    <w:rsid w:val="00A321FB"/>
    <w:rsid w:val="00A32D46"/>
    <w:rsid w:val="00A33EFD"/>
    <w:rsid w:val="00A35B2C"/>
    <w:rsid w:val="00A369B6"/>
    <w:rsid w:val="00A40BAF"/>
    <w:rsid w:val="00A4564D"/>
    <w:rsid w:val="00A45CB8"/>
    <w:rsid w:val="00A47750"/>
    <w:rsid w:val="00A47DD7"/>
    <w:rsid w:val="00A51F80"/>
    <w:rsid w:val="00A520C0"/>
    <w:rsid w:val="00A53179"/>
    <w:rsid w:val="00A54E1D"/>
    <w:rsid w:val="00A56495"/>
    <w:rsid w:val="00A56847"/>
    <w:rsid w:val="00A5695D"/>
    <w:rsid w:val="00A576F2"/>
    <w:rsid w:val="00A61780"/>
    <w:rsid w:val="00A63589"/>
    <w:rsid w:val="00A64E18"/>
    <w:rsid w:val="00A65A8F"/>
    <w:rsid w:val="00A7047C"/>
    <w:rsid w:val="00A70B18"/>
    <w:rsid w:val="00A70C61"/>
    <w:rsid w:val="00A71896"/>
    <w:rsid w:val="00A72148"/>
    <w:rsid w:val="00A74723"/>
    <w:rsid w:val="00A74999"/>
    <w:rsid w:val="00A767B6"/>
    <w:rsid w:val="00A80D66"/>
    <w:rsid w:val="00A814D1"/>
    <w:rsid w:val="00A82086"/>
    <w:rsid w:val="00A835EB"/>
    <w:rsid w:val="00A85366"/>
    <w:rsid w:val="00A87002"/>
    <w:rsid w:val="00A8769D"/>
    <w:rsid w:val="00A87D6A"/>
    <w:rsid w:val="00A90756"/>
    <w:rsid w:val="00A923F9"/>
    <w:rsid w:val="00A9536E"/>
    <w:rsid w:val="00A97F9E"/>
    <w:rsid w:val="00AA09E7"/>
    <w:rsid w:val="00AA0F0F"/>
    <w:rsid w:val="00AA2331"/>
    <w:rsid w:val="00AA27A5"/>
    <w:rsid w:val="00AA51F0"/>
    <w:rsid w:val="00AA59DF"/>
    <w:rsid w:val="00AA5B0D"/>
    <w:rsid w:val="00AA7246"/>
    <w:rsid w:val="00AA7CBB"/>
    <w:rsid w:val="00AB3B24"/>
    <w:rsid w:val="00AB3B40"/>
    <w:rsid w:val="00AB3CD3"/>
    <w:rsid w:val="00AB5941"/>
    <w:rsid w:val="00AB633A"/>
    <w:rsid w:val="00AB6ACB"/>
    <w:rsid w:val="00AB6BCA"/>
    <w:rsid w:val="00AC229D"/>
    <w:rsid w:val="00AC269E"/>
    <w:rsid w:val="00AC2EC6"/>
    <w:rsid w:val="00AC3F29"/>
    <w:rsid w:val="00AC48D5"/>
    <w:rsid w:val="00AC69EE"/>
    <w:rsid w:val="00AC7F79"/>
    <w:rsid w:val="00AD042F"/>
    <w:rsid w:val="00AD12ED"/>
    <w:rsid w:val="00AD1705"/>
    <w:rsid w:val="00AD394F"/>
    <w:rsid w:val="00AD4D94"/>
    <w:rsid w:val="00AE0928"/>
    <w:rsid w:val="00AE3D09"/>
    <w:rsid w:val="00AE404D"/>
    <w:rsid w:val="00AE54C4"/>
    <w:rsid w:val="00AF4004"/>
    <w:rsid w:val="00AF42D0"/>
    <w:rsid w:val="00AF7B2E"/>
    <w:rsid w:val="00B0183B"/>
    <w:rsid w:val="00B049EC"/>
    <w:rsid w:val="00B10A25"/>
    <w:rsid w:val="00B1467C"/>
    <w:rsid w:val="00B14F15"/>
    <w:rsid w:val="00B1724B"/>
    <w:rsid w:val="00B17BF0"/>
    <w:rsid w:val="00B2017F"/>
    <w:rsid w:val="00B207FD"/>
    <w:rsid w:val="00B21608"/>
    <w:rsid w:val="00B2249D"/>
    <w:rsid w:val="00B2288A"/>
    <w:rsid w:val="00B230A2"/>
    <w:rsid w:val="00B23340"/>
    <w:rsid w:val="00B247AD"/>
    <w:rsid w:val="00B24E92"/>
    <w:rsid w:val="00B260F6"/>
    <w:rsid w:val="00B306B4"/>
    <w:rsid w:val="00B343FA"/>
    <w:rsid w:val="00B346A4"/>
    <w:rsid w:val="00B40A05"/>
    <w:rsid w:val="00B437D3"/>
    <w:rsid w:val="00B45951"/>
    <w:rsid w:val="00B501BE"/>
    <w:rsid w:val="00B521A9"/>
    <w:rsid w:val="00B53032"/>
    <w:rsid w:val="00B53978"/>
    <w:rsid w:val="00B603BA"/>
    <w:rsid w:val="00B61558"/>
    <w:rsid w:val="00B61685"/>
    <w:rsid w:val="00B6745B"/>
    <w:rsid w:val="00B73481"/>
    <w:rsid w:val="00B73E80"/>
    <w:rsid w:val="00B73EF6"/>
    <w:rsid w:val="00B743E2"/>
    <w:rsid w:val="00B75A8F"/>
    <w:rsid w:val="00B76717"/>
    <w:rsid w:val="00B76A11"/>
    <w:rsid w:val="00B805CB"/>
    <w:rsid w:val="00B81AD2"/>
    <w:rsid w:val="00B81E02"/>
    <w:rsid w:val="00B85AD2"/>
    <w:rsid w:val="00B86D16"/>
    <w:rsid w:val="00B9199B"/>
    <w:rsid w:val="00B9241A"/>
    <w:rsid w:val="00B94C6E"/>
    <w:rsid w:val="00B9558D"/>
    <w:rsid w:val="00B95B20"/>
    <w:rsid w:val="00B9614C"/>
    <w:rsid w:val="00B96545"/>
    <w:rsid w:val="00BB0D77"/>
    <w:rsid w:val="00BB13B0"/>
    <w:rsid w:val="00BB1E66"/>
    <w:rsid w:val="00BB2113"/>
    <w:rsid w:val="00BB3728"/>
    <w:rsid w:val="00BB440D"/>
    <w:rsid w:val="00BB4DE8"/>
    <w:rsid w:val="00BB5722"/>
    <w:rsid w:val="00BC09C2"/>
    <w:rsid w:val="00BC3603"/>
    <w:rsid w:val="00BC5C49"/>
    <w:rsid w:val="00BD0311"/>
    <w:rsid w:val="00BD1039"/>
    <w:rsid w:val="00BD2562"/>
    <w:rsid w:val="00BD5035"/>
    <w:rsid w:val="00BD7657"/>
    <w:rsid w:val="00BE1A33"/>
    <w:rsid w:val="00BE392C"/>
    <w:rsid w:val="00BE4DBD"/>
    <w:rsid w:val="00BE5C32"/>
    <w:rsid w:val="00BE5DA6"/>
    <w:rsid w:val="00BE6168"/>
    <w:rsid w:val="00BE70FE"/>
    <w:rsid w:val="00BE7FDB"/>
    <w:rsid w:val="00BF01A0"/>
    <w:rsid w:val="00BF16FB"/>
    <w:rsid w:val="00BF1E4E"/>
    <w:rsid w:val="00BF5976"/>
    <w:rsid w:val="00BF65C1"/>
    <w:rsid w:val="00BF6BC5"/>
    <w:rsid w:val="00BF7137"/>
    <w:rsid w:val="00C005AF"/>
    <w:rsid w:val="00C00BC2"/>
    <w:rsid w:val="00C04C0A"/>
    <w:rsid w:val="00C11FC7"/>
    <w:rsid w:val="00C1307D"/>
    <w:rsid w:val="00C149C1"/>
    <w:rsid w:val="00C20368"/>
    <w:rsid w:val="00C24B39"/>
    <w:rsid w:val="00C25AA0"/>
    <w:rsid w:val="00C26D27"/>
    <w:rsid w:val="00C32B89"/>
    <w:rsid w:val="00C33765"/>
    <w:rsid w:val="00C349BA"/>
    <w:rsid w:val="00C363C5"/>
    <w:rsid w:val="00C45308"/>
    <w:rsid w:val="00C52F03"/>
    <w:rsid w:val="00C55BE1"/>
    <w:rsid w:val="00C576C4"/>
    <w:rsid w:val="00C57B79"/>
    <w:rsid w:val="00C623FB"/>
    <w:rsid w:val="00C65C61"/>
    <w:rsid w:val="00C6655B"/>
    <w:rsid w:val="00C66735"/>
    <w:rsid w:val="00C675BC"/>
    <w:rsid w:val="00C71160"/>
    <w:rsid w:val="00C71937"/>
    <w:rsid w:val="00C71F1A"/>
    <w:rsid w:val="00C7288D"/>
    <w:rsid w:val="00C72C18"/>
    <w:rsid w:val="00C7680F"/>
    <w:rsid w:val="00C76874"/>
    <w:rsid w:val="00C76E92"/>
    <w:rsid w:val="00C80C2E"/>
    <w:rsid w:val="00C90670"/>
    <w:rsid w:val="00C926A6"/>
    <w:rsid w:val="00C93520"/>
    <w:rsid w:val="00C93785"/>
    <w:rsid w:val="00C93976"/>
    <w:rsid w:val="00C9615C"/>
    <w:rsid w:val="00C963F7"/>
    <w:rsid w:val="00CA26B8"/>
    <w:rsid w:val="00CA28E9"/>
    <w:rsid w:val="00CA474E"/>
    <w:rsid w:val="00CA4D4E"/>
    <w:rsid w:val="00CA5759"/>
    <w:rsid w:val="00CA5838"/>
    <w:rsid w:val="00CA5F82"/>
    <w:rsid w:val="00CA7344"/>
    <w:rsid w:val="00CB16D7"/>
    <w:rsid w:val="00CB1E42"/>
    <w:rsid w:val="00CB406A"/>
    <w:rsid w:val="00CB447F"/>
    <w:rsid w:val="00CB5861"/>
    <w:rsid w:val="00CB7AE7"/>
    <w:rsid w:val="00CC5AC4"/>
    <w:rsid w:val="00CC7DAB"/>
    <w:rsid w:val="00CD01BB"/>
    <w:rsid w:val="00CD25C6"/>
    <w:rsid w:val="00CD32D9"/>
    <w:rsid w:val="00CD3DEA"/>
    <w:rsid w:val="00CD47F5"/>
    <w:rsid w:val="00CD753F"/>
    <w:rsid w:val="00CE0535"/>
    <w:rsid w:val="00CE1806"/>
    <w:rsid w:val="00CE413D"/>
    <w:rsid w:val="00CE5BC2"/>
    <w:rsid w:val="00CE5EB0"/>
    <w:rsid w:val="00CE6673"/>
    <w:rsid w:val="00CF0EF6"/>
    <w:rsid w:val="00CF2B6E"/>
    <w:rsid w:val="00CF31F3"/>
    <w:rsid w:val="00CF41B5"/>
    <w:rsid w:val="00CF755F"/>
    <w:rsid w:val="00D010CA"/>
    <w:rsid w:val="00D01E3C"/>
    <w:rsid w:val="00D0232B"/>
    <w:rsid w:val="00D03D1B"/>
    <w:rsid w:val="00D06156"/>
    <w:rsid w:val="00D06F0F"/>
    <w:rsid w:val="00D143B6"/>
    <w:rsid w:val="00D14F89"/>
    <w:rsid w:val="00D277EF"/>
    <w:rsid w:val="00D3001E"/>
    <w:rsid w:val="00D3103D"/>
    <w:rsid w:val="00D32991"/>
    <w:rsid w:val="00D32DBA"/>
    <w:rsid w:val="00D37F46"/>
    <w:rsid w:val="00D406A3"/>
    <w:rsid w:val="00D40C46"/>
    <w:rsid w:val="00D41D87"/>
    <w:rsid w:val="00D421F1"/>
    <w:rsid w:val="00D426F7"/>
    <w:rsid w:val="00D43857"/>
    <w:rsid w:val="00D44583"/>
    <w:rsid w:val="00D44760"/>
    <w:rsid w:val="00D44F32"/>
    <w:rsid w:val="00D51D3E"/>
    <w:rsid w:val="00D51DE6"/>
    <w:rsid w:val="00D52233"/>
    <w:rsid w:val="00D524CE"/>
    <w:rsid w:val="00D528BE"/>
    <w:rsid w:val="00D534B7"/>
    <w:rsid w:val="00D55BE8"/>
    <w:rsid w:val="00D56056"/>
    <w:rsid w:val="00D57F5D"/>
    <w:rsid w:val="00D62C3E"/>
    <w:rsid w:val="00D63A69"/>
    <w:rsid w:val="00D66243"/>
    <w:rsid w:val="00D67C3B"/>
    <w:rsid w:val="00D704E9"/>
    <w:rsid w:val="00D72757"/>
    <w:rsid w:val="00D7521D"/>
    <w:rsid w:val="00D7687A"/>
    <w:rsid w:val="00D76A57"/>
    <w:rsid w:val="00D77E97"/>
    <w:rsid w:val="00D77FF5"/>
    <w:rsid w:val="00D8092C"/>
    <w:rsid w:val="00D810E6"/>
    <w:rsid w:val="00D81274"/>
    <w:rsid w:val="00D81903"/>
    <w:rsid w:val="00D820E2"/>
    <w:rsid w:val="00D853AA"/>
    <w:rsid w:val="00D93677"/>
    <w:rsid w:val="00D94E2D"/>
    <w:rsid w:val="00D96164"/>
    <w:rsid w:val="00D96A64"/>
    <w:rsid w:val="00D97E11"/>
    <w:rsid w:val="00DA1149"/>
    <w:rsid w:val="00DA1167"/>
    <w:rsid w:val="00DA12F1"/>
    <w:rsid w:val="00DA211F"/>
    <w:rsid w:val="00DA350E"/>
    <w:rsid w:val="00DA3B1B"/>
    <w:rsid w:val="00DA4A51"/>
    <w:rsid w:val="00DA6C70"/>
    <w:rsid w:val="00DB1A64"/>
    <w:rsid w:val="00DB76B3"/>
    <w:rsid w:val="00DC0765"/>
    <w:rsid w:val="00DC0965"/>
    <w:rsid w:val="00DC368D"/>
    <w:rsid w:val="00DC3732"/>
    <w:rsid w:val="00DC43C0"/>
    <w:rsid w:val="00DC4603"/>
    <w:rsid w:val="00DC508A"/>
    <w:rsid w:val="00DC5B2F"/>
    <w:rsid w:val="00DD3FDD"/>
    <w:rsid w:val="00DE1601"/>
    <w:rsid w:val="00DE1709"/>
    <w:rsid w:val="00DE5502"/>
    <w:rsid w:val="00DE677F"/>
    <w:rsid w:val="00DF1552"/>
    <w:rsid w:val="00DF1732"/>
    <w:rsid w:val="00DF202C"/>
    <w:rsid w:val="00DF2416"/>
    <w:rsid w:val="00DF4641"/>
    <w:rsid w:val="00DF4C97"/>
    <w:rsid w:val="00DF5F3D"/>
    <w:rsid w:val="00DF7329"/>
    <w:rsid w:val="00DF7F7A"/>
    <w:rsid w:val="00E05CF3"/>
    <w:rsid w:val="00E077B7"/>
    <w:rsid w:val="00E07FB6"/>
    <w:rsid w:val="00E10B59"/>
    <w:rsid w:val="00E13D46"/>
    <w:rsid w:val="00E140E9"/>
    <w:rsid w:val="00E151F4"/>
    <w:rsid w:val="00E15C1E"/>
    <w:rsid w:val="00E15CF8"/>
    <w:rsid w:val="00E16EFD"/>
    <w:rsid w:val="00E255EC"/>
    <w:rsid w:val="00E30C6A"/>
    <w:rsid w:val="00E321F2"/>
    <w:rsid w:val="00E34186"/>
    <w:rsid w:val="00E34AAD"/>
    <w:rsid w:val="00E36A2B"/>
    <w:rsid w:val="00E378B3"/>
    <w:rsid w:val="00E4025E"/>
    <w:rsid w:val="00E41153"/>
    <w:rsid w:val="00E4115F"/>
    <w:rsid w:val="00E41DFE"/>
    <w:rsid w:val="00E42934"/>
    <w:rsid w:val="00E44116"/>
    <w:rsid w:val="00E44E20"/>
    <w:rsid w:val="00E45317"/>
    <w:rsid w:val="00E46D28"/>
    <w:rsid w:val="00E504F7"/>
    <w:rsid w:val="00E51A91"/>
    <w:rsid w:val="00E55629"/>
    <w:rsid w:val="00E5628A"/>
    <w:rsid w:val="00E63CF6"/>
    <w:rsid w:val="00E64C02"/>
    <w:rsid w:val="00E65DFD"/>
    <w:rsid w:val="00E67A73"/>
    <w:rsid w:val="00E7171C"/>
    <w:rsid w:val="00E74E51"/>
    <w:rsid w:val="00E831EA"/>
    <w:rsid w:val="00E83FBD"/>
    <w:rsid w:val="00E845F0"/>
    <w:rsid w:val="00E84F77"/>
    <w:rsid w:val="00E907DF"/>
    <w:rsid w:val="00E92267"/>
    <w:rsid w:val="00E95E70"/>
    <w:rsid w:val="00E960CA"/>
    <w:rsid w:val="00EA0DF5"/>
    <w:rsid w:val="00EA7A25"/>
    <w:rsid w:val="00EB0C2B"/>
    <w:rsid w:val="00EB3C1E"/>
    <w:rsid w:val="00EB78A9"/>
    <w:rsid w:val="00EC028D"/>
    <w:rsid w:val="00EC0BB7"/>
    <w:rsid w:val="00EC4EEC"/>
    <w:rsid w:val="00EC7455"/>
    <w:rsid w:val="00ED1FC5"/>
    <w:rsid w:val="00ED3547"/>
    <w:rsid w:val="00ED6AE9"/>
    <w:rsid w:val="00EE0394"/>
    <w:rsid w:val="00EE215E"/>
    <w:rsid w:val="00EE35E0"/>
    <w:rsid w:val="00EE43F5"/>
    <w:rsid w:val="00EE55DC"/>
    <w:rsid w:val="00EE6182"/>
    <w:rsid w:val="00EE6559"/>
    <w:rsid w:val="00EE7589"/>
    <w:rsid w:val="00EE7785"/>
    <w:rsid w:val="00EE7B85"/>
    <w:rsid w:val="00EF1611"/>
    <w:rsid w:val="00EF1F3D"/>
    <w:rsid w:val="00EF4A08"/>
    <w:rsid w:val="00EF7073"/>
    <w:rsid w:val="00F003EA"/>
    <w:rsid w:val="00F03917"/>
    <w:rsid w:val="00F1190D"/>
    <w:rsid w:val="00F14E23"/>
    <w:rsid w:val="00F17DFA"/>
    <w:rsid w:val="00F20878"/>
    <w:rsid w:val="00F20B59"/>
    <w:rsid w:val="00F24001"/>
    <w:rsid w:val="00F267C0"/>
    <w:rsid w:val="00F26D07"/>
    <w:rsid w:val="00F27D21"/>
    <w:rsid w:val="00F3101B"/>
    <w:rsid w:val="00F31E53"/>
    <w:rsid w:val="00F32A36"/>
    <w:rsid w:val="00F3441D"/>
    <w:rsid w:val="00F35A15"/>
    <w:rsid w:val="00F37616"/>
    <w:rsid w:val="00F37851"/>
    <w:rsid w:val="00F42B65"/>
    <w:rsid w:val="00F42E2D"/>
    <w:rsid w:val="00F43A73"/>
    <w:rsid w:val="00F4554B"/>
    <w:rsid w:val="00F457AC"/>
    <w:rsid w:val="00F46465"/>
    <w:rsid w:val="00F4780C"/>
    <w:rsid w:val="00F52022"/>
    <w:rsid w:val="00F53743"/>
    <w:rsid w:val="00F54C13"/>
    <w:rsid w:val="00F55161"/>
    <w:rsid w:val="00F563BB"/>
    <w:rsid w:val="00F57A21"/>
    <w:rsid w:val="00F6011E"/>
    <w:rsid w:val="00F6110E"/>
    <w:rsid w:val="00F620B1"/>
    <w:rsid w:val="00F65687"/>
    <w:rsid w:val="00F703F7"/>
    <w:rsid w:val="00F7104B"/>
    <w:rsid w:val="00F7113F"/>
    <w:rsid w:val="00F74979"/>
    <w:rsid w:val="00F7502B"/>
    <w:rsid w:val="00F80655"/>
    <w:rsid w:val="00F82FA6"/>
    <w:rsid w:val="00F8368C"/>
    <w:rsid w:val="00F84397"/>
    <w:rsid w:val="00F852AE"/>
    <w:rsid w:val="00F854D6"/>
    <w:rsid w:val="00F87657"/>
    <w:rsid w:val="00F9039F"/>
    <w:rsid w:val="00F925F8"/>
    <w:rsid w:val="00F926AA"/>
    <w:rsid w:val="00F92DA2"/>
    <w:rsid w:val="00F94CE8"/>
    <w:rsid w:val="00F95BF4"/>
    <w:rsid w:val="00F95CE6"/>
    <w:rsid w:val="00F961A3"/>
    <w:rsid w:val="00F97179"/>
    <w:rsid w:val="00FA10A4"/>
    <w:rsid w:val="00FA19D4"/>
    <w:rsid w:val="00FA230F"/>
    <w:rsid w:val="00FA59B0"/>
    <w:rsid w:val="00FA6277"/>
    <w:rsid w:val="00FA66C9"/>
    <w:rsid w:val="00FA7699"/>
    <w:rsid w:val="00FB01EE"/>
    <w:rsid w:val="00FB4BFB"/>
    <w:rsid w:val="00FC087B"/>
    <w:rsid w:val="00FC23C6"/>
    <w:rsid w:val="00FC265A"/>
    <w:rsid w:val="00FC347E"/>
    <w:rsid w:val="00FC3F2E"/>
    <w:rsid w:val="00FC442A"/>
    <w:rsid w:val="00FD29AF"/>
    <w:rsid w:val="00FD2FCF"/>
    <w:rsid w:val="00FD557D"/>
    <w:rsid w:val="00FD6BFE"/>
    <w:rsid w:val="00FD6C10"/>
    <w:rsid w:val="00FD70DA"/>
    <w:rsid w:val="00FD791A"/>
    <w:rsid w:val="00FD7E48"/>
    <w:rsid w:val="00FE35CA"/>
    <w:rsid w:val="00FE3F9E"/>
    <w:rsid w:val="00FE4069"/>
    <w:rsid w:val="00FF2C5E"/>
    <w:rsid w:val="00FF31C3"/>
    <w:rsid w:val="00FF32D5"/>
    <w:rsid w:val="00FF330D"/>
    <w:rsid w:val="00FF5308"/>
    <w:rsid w:val="00FF5BCA"/>
    <w:rsid w:val="00FF7332"/>
    <w:rsid w:val="00FF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88F9C2"/>
  <w15:chartTrackingRefBased/>
  <w15:docId w15:val="{F85FFCDC-641F-4C2C-8E54-884D97A8E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F534B"/>
    <w:pPr>
      <w:widowControl w:val="0"/>
      <w:spacing w:line="240" w:lineRule="atLeast"/>
    </w:pPr>
    <w:rPr>
      <w:rFonts w:ascii="Arial" w:hAnsi="Arial"/>
      <w:lang w:eastAsia="en-US"/>
    </w:rPr>
  </w:style>
  <w:style w:type="paragraph" w:styleId="Heading1">
    <w:name w:val="heading 1"/>
    <w:aliases w:val="h1,headone,Main Section,H1,Chapter,tchead,Heading 1 (NN),Attribute Heading 1,Heading"/>
    <w:basedOn w:val="Normal"/>
    <w:next w:val="Normal"/>
    <w:qFormat/>
    <w:pPr>
      <w:keepNext/>
      <w:widowControl/>
      <w:numPr>
        <w:numId w:val="6"/>
      </w:numPr>
      <w:spacing w:before="240" w:after="240" w:line="240" w:lineRule="auto"/>
      <w:outlineLvl w:val="0"/>
    </w:pPr>
    <w:rPr>
      <w:rFonts w:cs="Arial"/>
      <w:b/>
      <w:iCs/>
      <w:sz w:val="24"/>
      <w:lang w:eastAsia="zh-CN"/>
    </w:rPr>
  </w:style>
  <w:style w:type="paragraph" w:styleId="Heading2">
    <w:name w:val="heading 2"/>
    <w:aliases w:val="Part,h2,2,Paragraph,L2,H2,Main Heading,hello,style2,Heading 2 Hidden,HD2,sub-sect,section header,headi,heading2,h21,h22,21,Heading Two,2m"/>
    <w:basedOn w:val="Normal"/>
    <w:next w:val="Normal"/>
    <w:qFormat/>
    <w:pPr>
      <w:keepNext/>
      <w:keepLines/>
      <w:numPr>
        <w:ilvl w:val="1"/>
        <w:numId w:val="6"/>
      </w:numPr>
      <w:spacing w:before="240" w:after="240" w:line="240" w:lineRule="auto"/>
      <w:jc w:val="both"/>
      <w:outlineLvl w:val="1"/>
    </w:pPr>
    <w:rPr>
      <w:rFonts w:eastAsia="SimHei"/>
      <w:b/>
      <w:bCs/>
      <w:kern w:val="2"/>
      <w:sz w:val="22"/>
      <w:szCs w:val="32"/>
      <w:lang w:eastAsia="zh-CN"/>
    </w:rPr>
  </w:style>
  <w:style w:type="paragraph" w:styleId="Heading3">
    <w:name w:val="heading 3"/>
    <w:aliases w:val="h3,l3,new,Sub 1,3 bullet,b,3,SECOND,Second,BLANK2,ob,dot,H3,Heading 3 - old,Head 3,Table Attribute Heading,31"/>
    <w:basedOn w:val="Normal"/>
    <w:next w:val="Normal"/>
    <w:qFormat/>
    <w:pPr>
      <w:keepNext/>
      <w:keepLines/>
      <w:numPr>
        <w:ilvl w:val="2"/>
        <w:numId w:val="6"/>
      </w:numPr>
      <w:spacing w:before="240" w:after="240" w:line="240" w:lineRule="auto"/>
      <w:jc w:val="both"/>
      <w:outlineLvl w:val="2"/>
    </w:pPr>
    <w:rPr>
      <w:rFonts w:cs="Arial"/>
      <w:b/>
      <w:bCs/>
      <w:kern w:val="2"/>
      <w:lang w:eastAsia="zh-CN"/>
    </w:rPr>
  </w:style>
  <w:style w:type="paragraph" w:styleId="Heading4">
    <w:name w:val="heading 4"/>
    <w:aliases w:val="h4,Map Title,l4"/>
    <w:basedOn w:val="Heading3"/>
    <w:next w:val="BodyText3"/>
    <w:qFormat/>
    <w:pPr>
      <w:outlineLvl w:val="3"/>
    </w:pPr>
    <w:rPr>
      <w:i/>
    </w:rPr>
  </w:style>
  <w:style w:type="paragraph" w:styleId="Heading5">
    <w:name w:val="heading 5"/>
    <w:aliases w:val="Block Label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aliases w:val="h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aliases w:val="h9,Legal Level 1.1.1.1.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3">
    <w:name w:val="BodyText3"/>
    <w:basedOn w:val="BodyText2"/>
    <w:autoRedefine/>
  </w:style>
  <w:style w:type="paragraph" w:customStyle="1" w:styleId="BodyText2">
    <w:name w:val="BodyText2"/>
    <w:basedOn w:val="Normal"/>
    <w:autoRedefine/>
    <w:pPr>
      <w:widowControl/>
      <w:spacing w:before="120" w:after="120" w:line="220" w:lineRule="atLeast"/>
    </w:pPr>
    <w:rPr>
      <w:kern w:val="1"/>
    </w:rPr>
  </w:style>
  <w:style w:type="paragraph" w:customStyle="1" w:styleId="BodyText1">
    <w:name w:val="BodyText1"/>
    <w:basedOn w:val="BodyTextIndent"/>
    <w:autoRedefine/>
    <w:pPr>
      <w:widowControl/>
      <w:spacing w:before="120" w:after="120" w:line="220" w:lineRule="atLeast"/>
      <w:ind w:left="0"/>
    </w:pPr>
    <w:rPr>
      <w:b/>
      <w:bCs/>
      <w:iCs/>
      <w:color w:val="993300"/>
      <w:u w:val="none"/>
      <w:lang w:eastAsia="zh-CN"/>
    </w:rPr>
  </w:style>
  <w:style w:type="paragraph" w:styleId="BodyTextIndent">
    <w:name w:val="Body Text Indent"/>
    <w:basedOn w:val="Normal"/>
    <w:pPr>
      <w:ind w:left="720"/>
    </w:pPr>
    <w:rPr>
      <w:i/>
      <w:color w:val="0000FF"/>
      <w:u w:val="single"/>
    </w:rPr>
  </w:style>
  <w:style w:type="paragraph" w:styleId="ListBullet">
    <w:name w:val="List Bullet"/>
    <w:basedOn w:val="List"/>
    <w:pPr>
      <w:numPr>
        <w:numId w:val="3"/>
      </w:numPr>
    </w:pPr>
  </w:style>
  <w:style w:type="paragraph" w:styleId="List">
    <w:name w:val="List"/>
    <w:basedOn w:val="Normal"/>
    <w:pPr>
      <w:ind w:left="360" w:hanging="360"/>
    </w:pPr>
  </w:style>
  <w:style w:type="paragraph" w:styleId="BodyTextIndent2">
    <w:name w:val="Body Text Indent 2"/>
    <w:basedOn w:val="BodyText20"/>
    <w:pPr>
      <w:tabs>
        <w:tab w:val="right" w:leader="dot" w:pos="9072"/>
      </w:tabs>
      <w:ind w:left="540"/>
    </w:pPr>
  </w:style>
  <w:style w:type="paragraph" w:styleId="BodyText20">
    <w:name w:val="Body Text 2"/>
    <w:basedOn w:val="Normal"/>
    <w:rPr>
      <w:i/>
      <w:color w:val="0000FF"/>
    </w:r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autoRedefine/>
    <w:uiPriority w:val="39"/>
    <w:pPr>
      <w:tabs>
        <w:tab w:val="left" w:pos="1440"/>
        <w:tab w:val="right" w:pos="9360"/>
      </w:tabs>
      <w:ind w:left="864"/>
    </w:pPr>
    <w:rPr>
      <w:i/>
    </w:r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customStyle="1" w:styleId="InfoBlue">
    <w:name w:val="InfoBlue"/>
    <w:basedOn w:val="Normal"/>
    <w:next w:val="BodyText1"/>
    <w:pPr>
      <w:spacing w:after="120"/>
    </w:pPr>
    <w:rPr>
      <w:i/>
      <w:color w:val="0000FF"/>
      <w:kern w:val="20"/>
    </w:rPr>
  </w:style>
  <w:style w:type="paragraph" w:styleId="BodyText">
    <w:name w:val="Body Text"/>
    <w:aliases w:val="1"/>
    <w:basedOn w:val="Normal"/>
    <w:pPr>
      <w:keepLines/>
      <w:spacing w:after="120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s">
    <w:name w:val="bullets"/>
    <w:basedOn w:val="Normal"/>
    <w:rPr>
      <w:rFonts w:ascii="Times New Roman" w:hAnsi="Times New Roman"/>
      <w:sz w:val="24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BodyTextIndent3">
    <w:name w:val="Body Text Indent 3"/>
    <w:basedOn w:val="Normal"/>
    <w:pPr>
      <w:ind w:left="810" w:hanging="180"/>
    </w:p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TOCBase">
    <w:name w:val="TOC Base"/>
    <w:basedOn w:val="Normal"/>
    <w:rPr>
      <w:rFonts w:ascii="Times New Roman" w:hAnsi="Times New Roman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SectionLabel">
    <w:name w:val="Section Label"/>
    <w:basedOn w:val="Normal"/>
    <w:next w:val="BodyText"/>
    <w:pPr>
      <w:widowControl/>
      <w:pBdr>
        <w:bottom w:val="single" w:sz="6" w:space="2" w:color="auto"/>
      </w:pBdr>
      <w:spacing w:before="240" w:after="240" w:line="240" w:lineRule="auto"/>
    </w:pPr>
    <w:rPr>
      <w:b/>
      <w:sz w:val="24"/>
    </w:rPr>
  </w:style>
  <w:style w:type="paragraph" w:customStyle="1" w:styleId="TableHeader">
    <w:name w:val="Table Header"/>
    <w:basedOn w:val="Normal"/>
    <w:pPr>
      <w:keepNext/>
      <w:spacing w:before="60" w:after="60"/>
    </w:pPr>
    <w:rPr>
      <w:rFonts w:ascii="Times New Roman" w:hAnsi="Times New Roman"/>
      <w:b/>
    </w:rPr>
  </w:style>
  <w:style w:type="paragraph" w:customStyle="1" w:styleId="TableTextLeft">
    <w:name w:val="Table Text Left"/>
    <w:basedOn w:val="Normal"/>
    <w:rPr>
      <w:rFonts w:ascii="Times New Roman" w:hAnsi="Times New Roman"/>
    </w:rPr>
  </w:style>
  <w:style w:type="paragraph" w:styleId="Title">
    <w:name w:val="Title"/>
    <w:basedOn w:val="Normal"/>
    <w:next w:val="Normal"/>
    <w:qFormat/>
    <w:pPr>
      <w:spacing w:line="240" w:lineRule="auto"/>
      <w:jc w:val="right"/>
    </w:pPr>
    <w:rPr>
      <w:b/>
      <w:sz w:val="36"/>
    </w:rPr>
  </w:style>
  <w:style w:type="paragraph" w:customStyle="1" w:styleId="HeadingBase">
    <w:name w:val="Heading Base"/>
    <w:basedOn w:val="Normal"/>
    <w:rPr>
      <w:b/>
    </w:r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paragraph" w:customStyle="1" w:styleId="Definition">
    <w:name w:val="Definition"/>
    <w:basedOn w:val="BodyText"/>
    <w:pPr>
      <w:ind w:left="720"/>
    </w:pPr>
    <w:rPr>
      <w:rFonts w:ascii="Times New Roman" w:hAnsi="Times New Roman"/>
    </w:r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itle">
    <w:name w:val="Subtitle"/>
    <w:basedOn w:val="Normal"/>
    <w:qFormat/>
    <w:pPr>
      <w:spacing w:after="60"/>
      <w:jc w:val="center"/>
    </w:pPr>
    <w:rPr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customStyle="1" w:styleId="Blockquote">
    <w:name w:val="Blockquote"/>
    <w:basedOn w:val="Normal"/>
    <w:pPr>
      <w:widowControl/>
      <w:spacing w:before="100" w:after="100" w:line="240" w:lineRule="auto"/>
      <w:ind w:left="360" w:right="360"/>
    </w:pPr>
    <w:rPr>
      <w:snapToGrid w:val="0"/>
      <w:sz w:val="24"/>
      <w:lang w:val="en-CA"/>
    </w:r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customStyle="1" w:styleId="Bullet">
    <w:name w:val="Bullet"/>
    <w:basedOn w:val="Normal"/>
    <w:pPr>
      <w:widowControl/>
      <w:numPr>
        <w:numId w:val="4"/>
      </w:numPr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styleId="NormalWeb">
    <w:name w:val="Normal (Web)"/>
    <w:basedOn w:val="Normal"/>
    <w:pPr>
      <w:widowControl/>
      <w:spacing w:before="100" w:after="100" w:line="240" w:lineRule="auto"/>
    </w:pPr>
    <w:rPr>
      <w:sz w:val="24"/>
    </w:rPr>
  </w:style>
  <w:style w:type="paragraph" w:customStyle="1" w:styleId="TableHeading">
    <w:name w:val="TableHeading"/>
    <w:basedOn w:val="Normal"/>
    <w:pPr>
      <w:widowControl/>
      <w:spacing w:before="60" w:after="60" w:line="240" w:lineRule="auto"/>
      <w:ind w:left="72" w:right="72"/>
    </w:pPr>
    <w:rPr>
      <w:b/>
    </w:rPr>
  </w:style>
  <w:style w:type="paragraph" w:customStyle="1" w:styleId="TblText">
    <w:name w:val="TblText"/>
    <w:basedOn w:val="Normal"/>
    <w:pPr>
      <w:widowControl/>
    </w:pPr>
  </w:style>
  <w:style w:type="paragraph" w:styleId="Caption">
    <w:name w:val="caption"/>
    <w:basedOn w:val="BodyText"/>
    <w:next w:val="BodyText"/>
    <w:qFormat/>
    <w:pPr>
      <w:keepLines w:val="0"/>
      <w:widowControl/>
      <w:tabs>
        <w:tab w:val="left" w:pos="3600"/>
        <w:tab w:val="left" w:pos="3960"/>
      </w:tabs>
      <w:spacing w:before="60" w:after="160" w:line="240" w:lineRule="auto"/>
    </w:pPr>
    <w:rPr>
      <w:i/>
      <w:sz w:val="18"/>
    </w:rPr>
  </w:style>
  <w:style w:type="paragraph" w:customStyle="1" w:styleId="TextNumb3">
    <w:name w:val="TextNumb3"/>
    <w:basedOn w:val="BodyText3"/>
    <w:pPr>
      <w:tabs>
        <w:tab w:val="num" w:pos="360"/>
        <w:tab w:val="num" w:pos="1987"/>
      </w:tabs>
      <w:ind w:left="1987" w:hanging="360"/>
    </w:pPr>
    <w:rPr>
      <w:rFonts w:ascii="Times New Roman" w:hAnsi="Times New Roman"/>
      <w:kern w:val="0"/>
    </w:rPr>
  </w:style>
  <w:style w:type="character" w:customStyle="1" w:styleId="CHAR-Italic">
    <w:name w:val="CHAR-Italic"/>
    <w:rPr>
      <w:i/>
      <w:noProof w:val="0"/>
      <w:lang w:val="en-US"/>
    </w:rPr>
  </w:style>
  <w:style w:type="paragraph" w:customStyle="1" w:styleId="TextBullet1">
    <w:name w:val="TextBullet1"/>
    <w:basedOn w:val="Normal"/>
    <w:autoRedefine/>
    <w:pPr>
      <w:widowControl/>
      <w:numPr>
        <w:numId w:val="5"/>
      </w:numPr>
      <w:spacing w:after="120" w:line="220" w:lineRule="atLeast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</w:style>
  <w:style w:type="paragraph" w:customStyle="1" w:styleId="Normalindent1">
    <w:name w:val="Normal indent 1"/>
    <w:basedOn w:val="Normal"/>
    <w:pPr>
      <w:widowControl/>
      <w:spacing w:line="240" w:lineRule="auto"/>
      <w:ind w:left="360"/>
      <w:jc w:val="both"/>
    </w:pPr>
  </w:style>
  <w:style w:type="paragraph" w:customStyle="1" w:styleId="Normalindent2">
    <w:name w:val="Normal indent 2"/>
    <w:basedOn w:val="Normal"/>
    <w:pPr>
      <w:widowControl/>
      <w:spacing w:line="240" w:lineRule="auto"/>
      <w:ind w:left="450"/>
      <w:jc w:val="both"/>
    </w:pPr>
    <w:rPr>
      <w:rFonts w:ascii="CG Times" w:hAnsi="CG Times"/>
    </w:rPr>
  </w:style>
  <w:style w:type="paragraph" w:customStyle="1" w:styleId="Heading30">
    <w:name w:val="Heading3"/>
    <w:basedOn w:val="Normal"/>
    <w:pPr>
      <w:widowControl/>
      <w:spacing w:before="120" w:after="120"/>
      <w:ind w:left="1080"/>
    </w:pPr>
    <w:rPr>
      <w:b/>
      <w:sz w:val="24"/>
    </w:rPr>
  </w:style>
  <w:style w:type="paragraph" w:customStyle="1" w:styleId="InfoBrown">
    <w:name w:val="InfoBrown"/>
    <w:basedOn w:val="Normal"/>
    <w:next w:val="Normal"/>
    <w:pPr>
      <w:widowControl/>
      <w:spacing w:after="120"/>
      <w:ind w:left="576"/>
    </w:pPr>
    <w:rPr>
      <w:rFonts w:eastAsia="Arial Unicode MS"/>
      <w:i/>
      <w:color w:val="993300"/>
      <w:szCs w:val="24"/>
      <w:lang w:eastAsia="zh-CN"/>
    </w:rPr>
  </w:style>
  <w:style w:type="paragraph" w:customStyle="1" w:styleId="Tablebody">
    <w:name w:val="Tablebody"/>
    <w:basedOn w:val="Normal"/>
    <w:pPr>
      <w:widowControl/>
      <w:spacing w:before="20" w:after="20" w:line="240" w:lineRule="auto"/>
      <w:jc w:val="both"/>
    </w:pPr>
    <w:rPr>
      <w:rFonts w:cs="Arial"/>
      <w:snapToGrid w:val="0"/>
      <w:sz w:val="21"/>
      <w:lang w:eastAsia="zh-CN"/>
    </w:rPr>
  </w:style>
  <w:style w:type="paragraph" w:customStyle="1" w:styleId="Heading-Section">
    <w:name w:val="Heading-Section"/>
    <w:basedOn w:val="Heading7"/>
    <w:pPr>
      <w:keepNext/>
      <w:keepLines/>
      <w:numPr>
        <w:ilvl w:val="0"/>
        <w:numId w:val="0"/>
      </w:numPr>
      <w:spacing w:after="64" w:line="240" w:lineRule="auto"/>
      <w:ind w:left="432" w:firstLine="720"/>
      <w:jc w:val="both"/>
    </w:pPr>
    <w:rPr>
      <w:b/>
      <w:bCs/>
      <w:kern w:val="2"/>
      <w:szCs w:val="24"/>
      <w:lang w:eastAsia="zh-CN"/>
    </w:rPr>
  </w:style>
  <w:style w:type="paragraph" w:styleId="BodyText30">
    <w:name w:val="Body Text 3"/>
    <w:basedOn w:val="Normal"/>
    <w:rPr>
      <w:color w:val="993300"/>
    </w:rPr>
  </w:style>
  <w:style w:type="paragraph" w:customStyle="1" w:styleId="infoYellow">
    <w:name w:val="infoYellow"/>
    <w:basedOn w:val="Normal"/>
    <w:pPr>
      <w:widowControl/>
      <w:spacing w:line="240" w:lineRule="auto"/>
    </w:pPr>
    <w:rPr>
      <w:rFonts w:ascii="Times New Roman" w:eastAsia="Times New Roman" w:hAnsi="Times New Roman"/>
      <w:i/>
      <w:iCs/>
      <w:color w:val="993300"/>
      <w:sz w:val="22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InfoBrownChar">
    <w:name w:val="InfoBrown Char"/>
    <w:rPr>
      <w:rFonts w:ascii="Arial" w:eastAsia="Arial Unicode MS" w:hAnsi="Arial"/>
      <w:i/>
      <w:color w:val="993300"/>
      <w:szCs w:val="24"/>
      <w:lang w:val="en-US" w:eastAsia="zh-CN" w:bidi="ar-SA"/>
    </w:rPr>
  </w:style>
  <w:style w:type="paragraph" w:customStyle="1" w:styleId="DocumentName">
    <w:name w:val="DocumentName"/>
    <w:basedOn w:val="Title"/>
    <w:pPr>
      <w:jc w:val="center"/>
    </w:pPr>
    <w:rPr>
      <w:bCs/>
    </w:rPr>
  </w:style>
  <w:style w:type="paragraph" w:customStyle="1" w:styleId="ProjectName">
    <w:name w:val="ProjectName"/>
    <w:basedOn w:val="Normal"/>
    <w:pPr>
      <w:jc w:val="center"/>
    </w:pPr>
    <w:rPr>
      <w:b/>
      <w:bCs/>
      <w:sz w:val="44"/>
    </w:rPr>
  </w:style>
  <w:style w:type="table" w:styleId="TableGrid">
    <w:name w:val="Table Grid"/>
    <w:basedOn w:val="TableNormal"/>
    <w:rsid w:val="00FB01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SNP36A">
    <w:name w:val="ASNP36A"/>
    <w:semiHidden/>
    <w:rsid w:val="008F6C33"/>
    <w:rPr>
      <w:rFonts w:ascii="Arial" w:hAnsi="Arial" w:cs="Arial"/>
      <w:color w:val="000080"/>
      <w:sz w:val="20"/>
      <w:szCs w:val="20"/>
    </w:rPr>
  </w:style>
  <w:style w:type="character" w:styleId="UnresolvedMention">
    <w:name w:val="Unresolved Mention"/>
    <w:uiPriority w:val="99"/>
    <w:semiHidden/>
    <w:unhideWhenUsed/>
    <w:rsid w:val="00E4115F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rsid w:val="00F3101B"/>
    <w:rPr>
      <w:b/>
      <w:bCs/>
    </w:rPr>
  </w:style>
  <w:style w:type="character" w:customStyle="1" w:styleId="CommentTextChar">
    <w:name w:val="Comment Text Char"/>
    <w:link w:val="CommentText"/>
    <w:semiHidden/>
    <w:rsid w:val="00F3101B"/>
    <w:rPr>
      <w:rFonts w:ascii="Arial" w:hAnsi="Arial"/>
      <w:lang w:eastAsia="en-US"/>
    </w:rPr>
  </w:style>
  <w:style w:type="character" w:customStyle="1" w:styleId="CommentSubjectChar">
    <w:name w:val="Comment Subject Char"/>
    <w:link w:val="CommentSubject"/>
    <w:rsid w:val="00F3101B"/>
    <w:rPr>
      <w:rFonts w:ascii="Arial" w:hAnsi="Arial"/>
      <w:b/>
      <w:bCs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12B5E"/>
    <w:pPr>
      <w:keepLines/>
      <w:numPr>
        <w:numId w:val="0"/>
      </w:numPr>
      <w:spacing w:after="0" w:line="259" w:lineRule="auto"/>
      <w:outlineLvl w:val="9"/>
    </w:pPr>
    <w:rPr>
      <w:rFonts w:ascii="Calibri Light" w:eastAsia="DengXian Light" w:hAnsi="Calibri Light" w:cs="Times New Roman"/>
      <w:b w:val="0"/>
      <w:iCs w:val="0"/>
      <w:color w:val="2F5496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2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5.png"/><Relationship Id="rId27" Type="http://schemas.openxmlformats.org/officeDocument/2006/relationships/hyperlink" Target="https://publish1-qa65.aia.adobecqms.net/content/hk-agency/zh-hk/WMD-CMS/index.app.html" TargetMode="Externa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cmm\Project-pla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ignoffParty xmlns="be77bdab-23d1-4e89-9252-3a84ea1f5eda" xsi:nil="true"/>
    <Status xmlns="be77bdab-23d1-4e89-9252-3a84ea1f5eda" xsi:nil="true"/>
    <lcf76f155ced4ddcb4097134ff3c332f xmlns="be77bdab-23d1-4e89-9252-3a84ea1f5eda">
      <Terms xmlns="http://schemas.microsoft.com/office/infopath/2007/PartnerControls"/>
    </lcf76f155ced4ddcb4097134ff3c332f>
    <Assignee xmlns="be77bdab-23d1-4e89-9252-3a84ea1f5eda">
      <UserInfo>
        <DisplayName/>
        <AccountId xsi:nil="true"/>
        <AccountType/>
      </UserInfo>
    </Assignee>
    <TaxCatchAll xmlns="eaa3701a-544d-49bf-980b-16a1552289f4"/>
    <Approver xmlns="be77bdab-23d1-4e89-9252-3a84ea1f5eda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64EB346643D6479B4E9B48E9DB6429" ma:contentTypeVersion="20" ma:contentTypeDescription="Create a new document." ma:contentTypeScope="" ma:versionID="2ffe867f3320887c4f32835b625b1b3a">
  <xsd:schema xmlns:xsd="http://www.w3.org/2001/XMLSchema" xmlns:xs="http://www.w3.org/2001/XMLSchema" xmlns:p="http://schemas.microsoft.com/office/2006/metadata/properties" xmlns:ns2="be77bdab-23d1-4e89-9252-3a84ea1f5eda" xmlns:ns3="eaa3701a-544d-49bf-980b-16a1552289f4" targetNamespace="http://schemas.microsoft.com/office/2006/metadata/properties" ma:root="true" ma:fieldsID="5d4767c061c7837eef3ee43c6b5f0e55" ns2:_="" ns3:_="">
    <xsd:import namespace="be77bdab-23d1-4e89-9252-3a84ea1f5eda"/>
    <xsd:import namespace="eaa3701a-544d-49bf-980b-16a1552289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Status" minOccurs="0"/>
                <xsd:element ref="ns2:Assignee" minOccurs="0"/>
                <xsd:element ref="ns2:Approver" minOccurs="0"/>
                <xsd:element ref="ns2:SignoffParty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77bdab-23d1-4e89-9252-3a84ea1f5e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Status" ma:index="20" nillable="true" ma:displayName="Status" ma:format="Dropdown" ma:internalName="Status">
      <xsd:simpleType>
        <xsd:restriction base="dms:Choice">
          <xsd:enumeration value="Open"/>
          <xsd:enumeration value="Preparing"/>
          <xsd:enumeration value="Prepared"/>
          <xsd:enumeration value="Reviewing"/>
          <xsd:enumeration value="Done"/>
        </xsd:restriction>
      </xsd:simpleType>
    </xsd:element>
    <xsd:element name="Assignee" ma:index="21" nillable="true" ma:displayName="Assignee" ma:format="Dropdown" ma:list="UserInfo" ma:SharePointGroup="0" ma:internalName="Assigne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pprover" ma:index="22" nillable="true" ma:displayName="Approver" ma:format="Dropdown" ma:internalName="Approver">
      <xsd:simpleType>
        <xsd:restriction base="dms:Text">
          <xsd:maxLength value="255"/>
        </xsd:restriction>
      </xsd:simpleType>
    </xsd:element>
    <xsd:element name="SignoffParty" ma:index="23" nillable="true" ma:displayName="Signoff Party" ma:format="Dropdown" ma:internalName="SignoffParty">
      <xsd:simpleType>
        <xsd:restriction base="dms:Text">
          <xsd:maxLength value="255"/>
        </xsd:restriction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4634e366-ae95-41d0-943d-34bceefa30d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a3701a-544d-49bf-980b-16a1552289f4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6" nillable="true" ma:displayName="Taxonomy Catch All Column" ma:hidden="true" ma:list="{88d2df48-081e-4683-94b5-5fc9c5ab0717}" ma:internalName="TaxCatchAll" ma:showField="CatchAllData" ma:web="eaa3701a-544d-49bf-980b-16a1552289f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7E3A16E-9979-410D-9D97-7B0995E782DB}">
  <ds:schemaRefs>
    <ds:schemaRef ds:uri="http://schemas.microsoft.com/office/2006/metadata/properties"/>
    <ds:schemaRef ds:uri="http://schemas.microsoft.com/office/infopath/2007/PartnerControls"/>
    <ds:schemaRef ds:uri="be77bdab-23d1-4e89-9252-3a84ea1f5eda"/>
    <ds:schemaRef ds:uri="eaa3701a-544d-49bf-980b-16a1552289f4"/>
  </ds:schemaRefs>
</ds:datastoreItem>
</file>

<file path=customXml/itemProps2.xml><?xml version="1.0" encoding="utf-8"?>
<ds:datastoreItem xmlns:ds="http://schemas.openxmlformats.org/officeDocument/2006/customXml" ds:itemID="{D22C6375-13ED-4F08-84DD-55F3E3E2B9E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6DE1A28-79B2-4DE1-B053-44A4BB4188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77bdab-23d1-4e89-9252-3a84ea1f5eda"/>
    <ds:schemaRef ds:uri="eaa3701a-544d-49bf-980b-16a1552289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101145F-914C-4156-ADD2-E2165CA09A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Project-plan.dot</Template>
  <TotalTime>109</TotalTime>
  <Pages>11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Installation Manual</vt:lpstr>
    </vt:vector>
  </TitlesOfParts>
  <Manager/>
  <Company/>
  <LinksUpToDate>false</LinksUpToDate>
  <CharactersWithSpaces>2369</CharactersWithSpaces>
  <SharedDoc>false</SharedDoc>
  <HLinks>
    <vt:vector size="144" baseType="variant">
      <vt:variant>
        <vt:i4>6488114</vt:i4>
      </vt:variant>
      <vt:variant>
        <vt:i4>117</vt:i4>
      </vt:variant>
      <vt:variant>
        <vt:i4>0</vt:i4>
      </vt:variant>
      <vt:variant>
        <vt:i4>5</vt:i4>
      </vt:variant>
      <vt:variant>
        <vt:lpwstr>https://aiahk-jira.aiaazure.biz/browse/SS-4991</vt:lpwstr>
      </vt:variant>
      <vt:variant>
        <vt:lpwstr/>
      </vt:variant>
      <vt:variant>
        <vt:i4>6291506</vt:i4>
      </vt:variant>
      <vt:variant>
        <vt:i4>114</vt:i4>
      </vt:variant>
      <vt:variant>
        <vt:i4>0</vt:i4>
      </vt:variant>
      <vt:variant>
        <vt:i4>5</vt:i4>
      </vt:variant>
      <vt:variant>
        <vt:lpwstr>https://aiahk-jira.aiaazure.biz/browse/SS-4992</vt:lpwstr>
      </vt:variant>
      <vt:variant>
        <vt:lpwstr/>
      </vt:variant>
      <vt:variant>
        <vt:i4>655370</vt:i4>
      </vt:variant>
      <vt:variant>
        <vt:i4>111</vt:i4>
      </vt:variant>
      <vt:variant>
        <vt:i4>0</vt:i4>
      </vt:variant>
      <vt:variant>
        <vt:i4>5</vt:i4>
      </vt:variant>
      <vt:variant>
        <vt:lpwstr>https://aiahk-bitbucket.aiaazure.biz/projects/INFRA/repos/aks-resources/browse/HCLM/deploy-event-handler</vt:lpwstr>
      </vt:variant>
      <vt:variant>
        <vt:lpwstr/>
      </vt:variant>
      <vt:variant>
        <vt:i4>7274535</vt:i4>
      </vt:variant>
      <vt:variant>
        <vt:i4>108</vt:i4>
      </vt:variant>
      <vt:variant>
        <vt:i4>0</vt:i4>
      </vt:variant>
      <vt:variant>
        <vt:i4>5</vt:i4>
      </vt:variant>
      <vt:variant>
        <vt:lpwstr>https://aiahk-bitbucket.aiaazure.biz/projects/INFRA/repos/aks-resources/browse/HCLM/deploy-event-handler-ec</vt:lpwstr>
      </vt:variant>
      <vt:variant>
        <vt:lpwstr/>
      </vt:variant>
      <vt:variant>
        <vt:i4>1703953</vt:i4>
      </vt:variant>
      <vt:variant>
        <vt:i4>105</vt:i4>
      </vt:variant>
      <vt:variant>
        <vt:i4>0</vt:i4>
      </vt:variant>
      <vt:variant>
        <vt:i4>5</vt:i4>
      </vt:variant>
      <vt:variant>
        <vt:lpwstr>https://aiahk-confluence.aiaazure.biz/pages/viewpage.action?spaceKey=ADG&amp;title=DevOps+Deployment+Operation+Manual</vt:lpwstr>
      </vt:variant>
      <vt:variant>
        <vt:lpwstr/>
      </vt:variant>
      <vt:variant>
        <vt:i4>7602238</vt:i4>
      </vt:variant>
      <vt:variant>
        <vt:i4>102</vt:i4>
      </vt:variant>
      <vt:variant>
        <vt:i4>0</vt:i4>
      </vt:variant>
      <vt:variant>
        <vt:i4>5</vt:i4>
      </vt:variant>
      <vt:variant>
        <vt:lpwstr>https://aiahk-confluence.aiaazure.biz/display/ADG/Ingress+Deployment+Guideline</vt:lpwstr>
      </vt:variant>
      <vt:variant>
        <vt:lpwstr/>
      </vt:variant>
      <vt:variant>
        <vt:i4>7405621</vt:i4>
      </vt:variant>
      <vt:variant>
        <vt:i4>99</vt:i4>
      </vt:variant>
      <vt:variant>
        <vt:i4>0</vt:i4>
      </vt:variant>
      <vt:variant>
        <vt:i4>5</vt:i4>
      </vt:variant>
      <vt:variant>
        <vt:lpwstr>https://aiahk-bitbucket.aiaazure.biz/projects/INFRA/repos/aks-ingress/browse/HCLM/ingress-event-handler-ec/kubernetes/overlay/prod/aks-hk01-eas-p-internet-cu02</vt:lpwstr>
      </vt:variant>
      <vt:variant>
        <vt:lpwstr/>
      </vt:variant>
      <vt:variant>
        <vt:i4>7602238</vt:i4>
      </vt:variant>
      <vt:variant>
        <vt:i4>96</vt:i4>
      </vt:variant>
      <vt:variant>
        <vt:i4>0</vt:i4>
      </vt:variant>
      <vt:variant>
        <vt:i4>5</vt:i4>
      </vt:variant>
      <vt:variant>
        <vt:lpwstr>https://aiahk-confluence.aiaazure.biz/display/ADG/Ingress+Deployment+Guideline</vt:lpwstr>
      </vt:variant>
      <vt:variant>
        <vt:lpwstr/>
      </vt:variant>
      <vt:variant>
        <vt:i4>1245255</vt:i4>
      </vt:variant>
      <vt:variant>
        <vt:i4>93</vt:i4>
      </vt:variant>
      <vt:variant>
        <vt:i4>0</vt:i4>
      </vt:variant>
      <vt:variant>
        <vt:i4>5</vt:i4>
      </vt:variant>
      <vt:variant>
        <vt:lpwstr>https://aiahk-bitbucket.aiaazure.biz/projects/INFRA/repos/aks-ingress/browse/CCE/deployment/claim-ing-api/kustomize/overlay/prod/aks-hk01-eas-p-internal-cu02</vt:lpwstr>
      </vt:variant>
      <vt:variant>
        <vt:lpwstr/>
      </vt:variant>
      <vt:variant>
        <vt:i4>1572925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_Toc79427793</vt:lpwstr>
      </vt:variant>
      <vt:variant>
        <vt:i4>1638461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_Toc79427792</vt:lpwstr>
      </vt:variant>
      <vt:variant>
        <vt:i4>1703997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_Toc79427791</vt:lpwstr>
      </vt:variant>
      <vt:variant>
        <vt:i4>1769533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_Toc79427790</vt:lpwstr>
      </vt:variant>
      <vt:variant>
        <vt:i4>1179708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_Toc79427789</vt:lpwstr>
      </vt:variant>
      <vt:variant>
        <vt:i4>1245244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_Toc79427788</vt:lpwstr>
      </vt:variant>
      <vt:variant>
        <vt:i4>1835068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_Toc79427787</vt:lpwstr>
      </vt:variant>
      <vt:variant>
        <vt:i4>1900604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_Toc79427786</vt:lpwstr>
      </vt:variant>
      <vt:variant>
        <vt:i4>1966140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_Toc79427785</vt:lpwstr>
      </vt:variant>
      <vt:variant>
        <vt:i4>2031676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_Toc79427784</vt:lpwstr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_Toc79427783</vt:lpwstr>
      </vt:variant>
      <vt:variant>
        <vt:i4>1638460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_Toc79427782</vt:lpwstr>
      </vt:variant>
      <vt:variant>
        <vt:i4>1703996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_Toc79427781</vt:lpwstr>
      </vt:variant>
      <vt:variant>
        <vt:i4>1769532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_Toc79427780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_Toc79427779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Manual</dc:title>
  <dc:subject/>
  <dc:creator>bsnpb6e</dc:creator>
  <cp:keywords/>
  <cp:lastModifiedBy>Zhang, Peter-C</cp:lastModifiedBy>
  <cp:revision>10</cp:revision>
  <cp:lastPrinted>2011-01-04T06:25:00Z</cp:lastPrinted>
  <dcterms:created xsi:type="dcterms:W3CDTF">2022-08-02T10:36:00Z</dcterms:created>
  <dcterms:modified xsi:type="dcterms:W3CDTF">2022-09-21T08:34:00Z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hase">
    <vt:lpwstr>7. Deployment</vt:lpwstr>
  </property>
  <property fmtid="{D5CDD505-2E9C-101B-9397-08002B2CF9AE}" pid="3" name="ContentType">
    <vt:lpwstr>Document</vt:lpwstr>
  </property>
  <property fmtid="{D5CDD505-2E9C-101B-9397-08002B2CF9AE}" pid="4" name="Role">
    <vt:lpwstr>;#Systems Analyst;#</vt:lpwstr>
  </property>
  <property fmtid="{D5CDD505-2E9C-101B-9397-08002B2CF9AE}" pid="5" name="Mandatory">
    <vt:lpwstr>1</vt:lpwstr>
  </property>
  <property fmtid="{D5CDD505-2E9C-101B-9397-08002B2CF9AE}" pid="6" name="_ip_UnifiedCompliancePolicyUIAction">
    <vt:lpwstr/>
  </property>
  <property fmtid="{D5CDD505-2E9C-101B-9397-08002B2CF9AE}" pid="7" name="_ip_UnifiedCompliancePolicyProperties">
    <vt:lpwstr/>
  </property>
  <property fmtid="{D5CDD505-2E9C-101B-9397-08002B2CF9AE}" pid="8" name="PIR Completion">
    <vt:lpwstr>Pending</vt:lpwstr>
  </property>
  <property fmtid="{D5CDD505-2E9C-101B-9397-08002B2CF9AE}" pid="9" name="Sign-off status">
    <vt:lpwstr/>
  </property>
</Properties>
</file>